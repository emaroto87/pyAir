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E4" w:rsidRPr="00687B41" w:rsidRDefault="00F8273B" w:rsidP="00F8273B">
      <w:pPr>
        <w:pStyle w:val="Ttulo5"/>
      </w:pPr>
      <w:r w:rsidRPr="00687B41">
        <w:t>SCOPE</w:t>
      </w:r>
    </w:p>
    <w:p w:rsidR="00F8273B" w:rsidRPr="00687B41" w:rsidRDefault="003F7BA0" w:rsidP="00F8273B">
      <w:pPr>
        <w:pStyle w:val="Textoindependiente"/>
      </w:pPr>
      <w:r w:rsidRPr="00687B41">
        <w:t xml:space="preserve">This memo is an amendment to </w:t>
      </w:r>
      <w:r w:rsidR="00F8273B" w:rsidRPr="00687B41">
        <w:t>ME-T-NT-110056 Is. A “Program FITAN, version 3. User's manual.</w:t>
      </w:r>
      <w:proofErr w:type="gramStart"/>
      <w:r w:rsidR="00F8273B" w:rsidRPr="00687B41">
        <w:t>”</w:t>
      </w:r>
      <w:r w:rsidR="005241C4" w:rsidRPr="00687B41">
        <w:t>.</w:t>
      </w:r>
      <w:proofErr w:type="gramEnd"/>
      <w:r w:rsidR="005241C4" w:rsidRPr="00687B41">
        <w:t xml:space="preserve"> It is intended to provide a temporary solution (before the software tool reporting is improved) to extract the stresses in base and walls of tension fittings, used in intermediate calculations within FITAN.</w:t>
      </w:r>
    </w:p>
    <w:p w:rsidR="00F8273B" w:rsidRPr="00687B41" w:rsidRDefault="00F8273B" w:rsidP="005241C4">
      <w:pPr>
        <w:pStyle w:val="Ttulo5"/>
      </w:pPr>
      <w:r w:rsidRPr="00687B41">
        <w:t>REFERENCES</w:t>
      </w:r>
    </w:p>
    <w:p w:rsidR="005241C4" w:rsidRPr="00687B41" w:rsidRDefault="005241C4" w:rsidP="005241C4">
      <w:pPr>
        <w:pStyle w:val="Referencia"/>
        <w:numPr>
          <w:ilvl w:val="0"/>
          <w:numId w:val="0"/>
        </w:numPr>
        <w:pBdr>
          <w:bottom w:val="single" w:sz="4" w:space="1" w:color="auto"/>
        </w:pBdr>
        <w:ind w:left="5103" w:hanging="5103"/>
        <w:rPr>
          <w:i/>
        </w:rPr>
      </w:pPr>
      <w:r w:rsidRPr="00687B41">
        <w:rPr>
          <w:i/>
        </w:rPr>
        <w:tab/>
        <w:t>Document Reference</w:t>
      </w:r>
      <w:r w:rsidRPr="00687B41">
        <w:rPr>
          <w:i/>
        </w:rPr>
        <w:tab/>
        <w:t>Issue</w:t>
      </w:r>
      <w:r w:rsidRPr="00687B41">
        <w:rPr>
          <w:i/>
        </w:rPr>
        <w:tab/>
        <w:t>Title</w:t>
      </w:r>
    </w:p>
    <w:p w:rsidR="00F8273B" w:rsidRPr="00687B41" w:rsidRDefault="00F8273B" w:rsidP="005241C4">
      <w:pPr>
        <w:pStyle w:val="Referencia"/>
      </w:pPr>
      <w:bookmarkStart w:id="0" w:name="_Ref505845613"/>
      <w:r w:rsidRPr="00687B41">
        <w:t>NT-00-ECE-063</w:t>
      </w:r>
      <w:r w:rsidRPr="00687B41">
        <w:tab/>
        <w:t>Is. A</w:t>
      </w:r>
      <w:r w:rsidRPr="00687B41">
        <w:tab/>
      </w:r>
      <w:proofErr w:type="spellStart"/>
      <w:r w:rsidRPr="00687B41">
        <w:t>Procedimiento</w:t>
      </w:r>
      <w:proofErr w:type="spellEnd"/>
      <w:r w:rsidRPr="00687B41">
        <w:t xml:space="preserve"> de </w:t>
      </w:r>
      <w:proofErr w:type="spellStart"/>
      <w:r w:rsidRPr="00687B41">
        <w:t>Cálculo</w:t>
      </w:r>
      <w:proofErr w:type="spellEnd"/>
      <w:r w:rsidRPr="00687B41">
        <w:t xml:space="preserve"> de </w:t>
      </w:r>
      <w:proofErr w:type="spellStart"/>
      <w:r w:rsidRPr="00687B41">
        <w:t>Angulares</w:t>
      </w:r>
      <w:proofErr w:type="spellEnd"/>
      <w:r w:rsidRPr="00687B41">
        <w:t xml:space="preserve"> y </w:t>
      </w:r>
      <w:proofErr w:type="spellStart"/>
      <w:r w:rsidRPr="00687B41">
        <w:t>Herrajes</w:t>
      </w:r>
      <w:bookmarkEnd w:id="0"/>
      <w:proofErr w:type="spellEnd"/>
    </w:p>
    <w:p w:rsidR="00F8273B" w:rsidRPr="00687B41" w:rsidRDefault="00F8273B" w:rsidP="005241C4">
      <w:pPr>
        <w:pStyle w:val="Referencia"/>
      </w:pPr>
      <w:bookmarkStart w:id="1" w:name="_Ref505845400"/>
      <w:r w:rsidRPr="00687B41">
        <w:t>[E. F. Bruhn]</w:t>
      </w:r>
      <w:r w:rsidRPr="00687B41">
        <w:tab/>
      </w:r>
      <w:r w:rsidR="005241C4" w:rsidRPr="00687B41">
        <w:t>1973</w:t>
      </w:r>
      <w:r w:rsidRPr="00687B41">
        <w:tab/>
        <w:t>ANALYSIS AND DESIGN OF FLIGHT VEHICLE STRUCTURES</w:t>
      </w:r>
      <w:bookmarkEnd w:id="1"/>
    </w:p>
    <w:p w:rsidR="00F8273B" w:rsidRPr="00687B41" w:rsidRDefault="00F8273B" w:rsidP="00F8273B">
      <w:pPr>
        <w:pStyle w:val="Ttulo5"/>
      </w:pPr>
      <w:r w:rsidRPr="00687B41">
        <w:t>BENDING STRESS IN BASE OF TENSION FITTING</w:t>
      </w:r>
    </w:p>
    <w:p w:rsidR="00F8273B" w:rsidRPr="00687B41" w:rsidRDefault="00F8273B" w:rsidP="00F8273B">
      <w:pPr>
        <w:pStyle w:val="Textoindependiente"/>
      </w:pPr>
      <w:r w:rsidRPr="00687B41">
        <w:t xml:space="preserve">The value of </w:t>
      </w:r>
      <w:r w:rsidR="00C40B22" w:rsidRPr="00687B41">
        <w:t>t</w:t>
      </w:r>
      <w:r w:rsidR="006B117B" w:rsidRPr="00687B41">
        <w:t>he</w:t>
      </w:r>
      <w:r w:rsidR="00C40B22" w:rsidRPr="00687B41">
        <w:t xml:space="preserve"> </w:t>
      </w:r>
      <w:r w:rsidR="006B117B" w:rsidRPr="00687B41">
        <w:t>“</w:t>
      </w:r>
      <w:r w:rsidR="00C40B22" w:rsidRPr="00687B41">
        <w:t>fictitious</w:t>
      </w:r>
      <w:r w:rsidR="006B117B" w:rsidRPr="00687B41">
        <w:t>” applied stress</w:t>
      </w:r>
      <w:r w:rsidRPr="00687B41">
        <w:t xml:space="preserve">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bue</w:t>
      </w:r>
      <w:proofErr w:type="spellEnd"/>
      <w:r w:rsidRPr="00687B41">
        <w:t xml:space="preserve"> (*) in the base </w:t>
      </w:r>
      <w:r w:rsidR="006B117B" w:rsidRPr="00687B41">
        <w:t xml:space="preserve">(plate </w:t>
      </w:r>
      <w:r w:rsidRPr="00687B41">
        <w:t xml:space="preserve">where the </w:t>
      </w:r>
      <w:r w:rsidR="006B117B" w:rsidRPr="00687B41">
        <w:t>tension bolt is installed)</w:t>
      </w:r>
      <w:r w:rsidRPr="00687B41">
        <w:t>, according to the FITAN method</w:t>
      </w:r>
      <w:r w:rsidR="006B117B" w:rsidRPr="00687B41">
        <w:t>, can be calculated as follows…</w:t>
      </w:r>
    </w:p>
    <w:p w:rsidR="006B117B" w:rsidRPr="00687B41" w:rsidRDefault="006B117B" w:rsidP="00F8273B">
      <w:pPr>
        <w:pStyle w:val="Textoindependiente"/>
      </w:pPr>
      <w:r w:rsidRPr="00687B41">
        <w:t xml:space="preserve">Reserve Factor for base bending </w:t>
      </w:r>
      <w:proofErr w:type="spellStart"/>
      <w:r w:rsidRPr="00687B41">
        <w:rPr>
          <w:i/>
        </w:rPr>
        <w:t>RFb</w:t>
      </w:r>
      <w:proofErr w:type="spellEnd"/>
      <w:r w:rsidRPr="00687B41">
        <w:t xml:space="preserve"> from “fictitious” allowable and applied stresses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bu</w:t>
      </w:r>
      <w:proofErr w:type="spellEnd"/>
      <w:r w:rsidRPr="00687B41">
        <w:t xml:space="preserve"> and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bue</w:t>
      </w:r>
      <w:proofErr w:type="spellEnd"/>
      <w:r w:rsidRPr="00687B41">
        <w:t xml:space="preserve"> the additional safety factor </w:t>
      </w:r>
      <w:proofErr w:type="spellStart"/>
      <w:r w:rsidRPr="00687B41">
        <w:rPr>
          <w:i/>
        </w:rPr>
        <w:t>jmu</w:t>
      </w:r>
      <w:proofErr w:type="spellEnd"/>
      <w:r w:rsidRPr="00687B41">
        <w:t xml:space="preserve"> (typ. the fitting factor), using FITAN and </w:t>
      </w:r>
      <w:r w:rsidRPr="00687B41">
        <w:fldChar w:fldCharType="begin"/>
      </w:r>
      <w:r w:rsidRPr="00687B41">
        <w:instrText xml:space="preserve"> REF _Ref505845613 \r \h </w:instrText>
      </w:r>
      <w:r w:rsidRPr="00687B41">
        <w:fldChar w:fldCharType="separate"/>
      </w:r>
      <w:r w:rsidRPr="00687B41">
        <w:t>Ref. 1</w:t>
      </w:r>
      <w:r w:rsidRPr="00687B41">
        <w:fldChar w:fldCharType="end"/>
      </w:r>
      <w:r w:rsidRPr="00687B41">
        <w:t xml:space="preserve"> notation are:</w:t>
      </w:r>
    </w:p>
    <w:p w:rsidR="00F8273B" w:rsidRPr="00687B41" w:rsidRDefault="00F8273B" w:rsidP="006B117B">
      <w:pPr>
        <w:pStyle w:val="Textoindependiente"/>
        <w:ind w:firstLine="708"/>
      </w:pPr>
      <w:proofErr w:type="spellStart"/>
      <w:r w:rsidRPr="00687B41">
        <w:t>RFb</w:t>
      </w:r>
      <w:proofErr w:type="spellEnd"/>
      <w:r w:rsidRPr="00687B41">
        <w:t xml:space="preserve"> </w:t>
      </w:r>
      <w:r w:rsidR="006B117B" w:rsidRPr="00687B41">
        <w:t xml:space="preserve">= </w:t>
      </w:r>
      <w:proofErr w:type="spellStart"/>
      <w:r w:rsidR="006B117B" w:rsidRPr="00687B41">
        <w:t>F</w:t>
      </w:r>
      <w:r w:rsidR="006B117B" w:rsidRPr="00067735">
        <w:rPr>
          <w:vertAlign w:val="subscript"/>
        </w:rPr>
        <w:t>bu</w:t>
      </w:r>
      <w:proofErr w:type="spellEnd"/>
      <w:r w:rsidR="006B117B" w:rsidRPr="00687B41">
        <w:t xml:space="preserve"> / (</w:t>
      </w:r>
      <w:proofErr w:type="spellStart"/>
      <w:r w:rsidR="006B117B" w:rsidRPr="00687B41">
        <w:t>jmu</w:t>
      </w:r>
      <w:proofErr w:type="spellEnd"/>
      <w:r w:rsidR="006B117B" w:rsidRPr="00687B41">
        <w:t xml:space="preserve"> · </w:t>
      </w:r>
      <w:proofErr w:type="spellStart"/>
      <w:r w:rsidR="006B117B" w:rsidRPr="00687B41">
        <w:t>F</w:t>
      </w:r>
      <w:r w:rsidR="006B117B" w:rsidRPr="00067735">
        <w:rPr>
          <w:vertAlign w:val="subscript"/>
        </w:rPr>
        <w:t>bue</w:t>
      </w:r>
      <w:proofErr w:type="spellEnd"/>
      <w:r w:rsidR="006B117B" w:rsidRPr="00687B41">
        <w:t>)</w:t>
      </w:r>
      <w:r w:rsidR="006B117B" w:rsidRPr="00687B41">
        <w:tab/>
      </w:r>
      <w:r w:rsidR="006B117B" w:rsidRPr="00687B41">
        <w:rPr>
          <w:rFonts w:cs="Arial"/>
        </w:rPr>
        <w:t>→</w:t>
      </w:r>
      <w:r w:rsidR="006B117B" w:rsidRPr="00687B41">
        <w:tab/>
      </w:r>
      <w:proofErr w:type="spellStart"/>
      <w:r w:rsidRPr="00687B41">
        <w:t>F</w:t>
      </w:r>
      <w:r w:rsidRPr="00067735">
        <w:rPr>
          <w:vertAlign w:val="subscript"/>
        </w:rPr>
        <w:t>bue</w:t>
      </w:r>
      <w:proofErr w:type="spellEnd"/>
      <w:r w:rsidRPr="00687B41">
        <w:t xml:space="preserve"> = </w:t>
      </w:r>
      <w:proofErr w:type="spellStart"/>
      <w:r w:rsidRPr="00687B41">
        <w:t>F</w:t>
      </w:r>
      <w:r w:rsidRPr="00067735">
        <w:rPr>
          <w:vertAlign w:val="subscript"/>
        </w:rPr>
        <w:t>bu</w:t>
      </w:r>
      <w:proofErr w:type="spellEnd"/>
      <w:r w:rsidRPr="00687B41">
        <w:t xml:space="preserve"> / (</w:t>
      </w:r>
      <w:proofErr w:type="spellStart"/>
      <w:r w:rsidRPr="00687B41">
        <w:t>jmu</w:t>
      </w:r>
      <w:proofErr w:type="spellEnd"/>
      <w:r w:rsidRPr="00687B41">
        <w:t xml:space="preserve"> · </w:t>
      </w:r>
      <w:proofErr w:type="spellStart"/>
      <w:r w:rsidRPr="00687B41">
        <w:t>RFb</w:t>
      </w:r>
      <w:proofErr w:type="spellEnd"/>
      <w:r w:rsidRPr="00687B41">
        <w:t>)</w:t>
      </w:r>
    </w:p>
    <w:p w:rsidR="00F8273B" w:rsidRPr="00687B41" w:rsidRDefault="00F8273B" w:rsidP="00F8273B">
      <w:pPr>
        <w:pStyle w:val="Textoindependiente"/>
      </w:pPr>
      <w:proofErr w:type="spellStart"/>
      <w:r w:rsidRPr="00687B41">
        <w:t>Cozzone</w:t>
      </w:r>
      <w:proofErr w:type="spellEnd"/>
      <w:r w:rsidRPr="00687B41">
        <w:t xml:space="preserve"> ratio definition (</w:t>
      </w:r>
      <w:r w:rsidR="006B117B" w:rsidRPr="00687B41">
        <w:t xml:space="preserve">per </w:t>
      </w:r>
      <w:r w:rsidRPr="00687B41">
        <w:t>Bruhn, C3.4</w:t>
      </w:r>
      <w:r w:rsidR="00BF16A2">
        <w:t>, shape factor k =1.5</w:t>
      </w:r>
      <w:bookmarkStart w:id="2" w:name="_GoBack"/>
      <w:bookmarkEnd w:id="2"/>
      <w:r w:rsidRPr="00687B41">
        <w:t>):</w:t>
      </w:r>
    </w:p>
    <w:p w:rsidR="00F8273B" w:rsidRPr="00687B41" w:rsidRDefault="00F8273B" w:rsidP="00F8273B">
      <w:pPr>
        <w:pStyle w:val="Textoindependiente"/>
        <w:ind w:firstLine="708"/>
      </w:pPr>
      <w:proofErr w:type="gramStart"/>
      <w:r w:rsidRPr="00687B41">
        <w:t>f0/</w:t>
      </w:r>
      <w:proofErr w:type="spellStart"/>
      <w:r w:rsidRPr="00687B41">
        <w:t>fm</w:t>
      </w:r>
      <w:proofErr w:type="spellEnd"/>
      <w:proofErr w:type="gramEnd"/>
      <w:r w:rsidRPr="00687B41">
        <w:t xml:space="preserve"> = f0 / </w:t>
      </w:r>
      <w:proofErr w:type="spellStart"/>
      <w:r w:rsidRPr="00687B41">
        <w:t>F</w:t>
      </w:r>
      <w:r w:rsidRPr="00067735">
        <w:rPr>
          <w:vertAlign w:val="subscript"/>
        </w:rPr>
        <w:t>tu</w:t>
      </w:r>
      <w:proofErr w:type="spellEnd"/>
      <w:r w:rsidRPr="00687B41">
        <w:t xml:space="preserve"> = 2 · (</w:t>
      </w:r>
      <w:proofErr w:type="spellStart"/>
      <w:r w:rsidRPr="00687B41">
        <w:t>F</w:t>
      </w:r>
      <w:r w:rsidRPr="00067735">
        <w:rPr>
          <w:vertAlign w:val="subscript"/>
        </w:rPr>
        <w:t>bu</w:t>
      </w:r>
      <w:proofErr w:type="spellEnd"/>
      <w:r w:rsidRPr="00687B41">
        <w:t xml:space="preserve"> / </w:t>
      </w:r>
      <w:proofErr w:type="spellStart"/>
      <w:r w:rsidRPr="00687B41">
        <w:t>F</w:t>
      </w:r>
      <w:r w:rsidRPr="00067735">
        <w:rPr>
          <w:vertAlign w:val="subscript"/>
        </w:rPr>
        <w:t>tu</w:t>
      </w:r>
      <w:proofErr w:type="spellEnd"/>
      <w:r w:rsidRPr="00687B41">
        <w:t xml:space="preserve"> - 1)</w:t>
      </w:r>
      <w:r w:rsidR="006B117B" w:rsidRPr="00687B41">
        <w:t xml:space="preserve"> </w:t>
      </w:r>
      <w:r w:rsidR="006B117B" w:rsidRPr="00687B41">
        <w:tab/>
      </w:r>
      <w:r w:rsidR="006B117B" w:rsidRPr="00687B41">
        <w:rPr>
          <w:rFonts w:cs="Arial"/>
        </w:rPr>
        <w:t>→</w:t>
      </w:r>
      <w:r w:rsidR="006B117B" w:rsidRPr="00687B41">
        <w:tab/>
      </w:r>
      <w:proofErr w:type="spellStart"/>
      <w:r w:rsidRPr="00687B41">
        <w:t>F</w:t>
      </w:r>
      <w:r w:rsidRPr="00067735">
        <w:rPr>
          <w:vertAlign w:val="subscript"/>
        </w:rPr>
        <w:t>bu</w:t>
      </w:r>
      <w:proofErr w:type="spellEnd"/>
      <w:r w:rsidRPr="00687B41">
        <w:t xml:space="preserve"> = </w:t>
      </w:r>
      <w:proofErr w:type="spellStart"/>
      <w:r w:rsidRPr="00687B41">
        <w:t>F</w:t>
      </w:r>
      <w:r w:rsidRPr="00067735">
        <w:rPr>
          <w:vertAlign w:val="subscript"/>
        </w:rPr>
        <w:t>tu</w:t>
      </w:r>
      <w:proofErr w:type="spellEnd"/>
      <w:r w:rsidRPr="00687B41">
        <w:t xml:space="preserve"> · (1 + f0/</w:t>
      </w:r>
      <w:proofErr w:type="spellStart"/>
      <w:r w:rsidRPr="00687B41">
        <w:t>fm</w:t>
      </w:r>
      <w:proofErr w:type="spellEnd"/>
      <w:r w:rsidRPr="00687B41">
        <w:t xml:space="preserve"> / 2)</w:t>
      </w:r>
    </w:p>
    <w:p w:rsidR="00F8273B" w:rsidRPr="00687B41" w:rsidRDefault="00D271BA" w:rsidP="00F8273B">
      <w:pPr>
        <w:pStyle w:val="Textoindependiente"/>
      </w:pPr>
      <w:r w:rsidRPr="00687B41">
        <w:t>Thus, the applied</w:t>
      </w:r>
      <w:r w:rsidR="00F8273B" w:rsidRPr="00687B41">
        <w:t xml:space="preserve"> </w:t>
      </w:r>
      <w:r w:rsidRPr="00687B41">
        <w:t>“</w:t>
      </w:r>
      <w:r w:rsidR="00F8273B" w:rsidRPr="00687B41">
        <w:t>fictitious</w:t>
      </w:r>
      <w:r w:rsidRPr="00687B41">
        <w:t xml:space="preserve">” stress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bue</w:t>
      </w:r>
      <w:proofErr w:type="spellEnd"/>
      <w:r w:rsidRPr="00687B41">
        <w:t xml:space="preserve"> </w:t>
      </w:r>
      <w:r w:rsidR="00067735">
        <w:t xml:space="preserve">at base </w:t>
      </w:r>
      <w:r w:rsidRPr="00687B41">
        <w:t>can be computed from</w:t>
      </w:r>
      <w:r w:rsidR="00F8273B" w:rsidRPr="00687B41">
        <w:t xml:space="preserve"> input variables</w:t>
      </w:r>
      <w:r w:rsidRPr="00687B41">
        <w:t xml:space="preserve"> as</w:t>
      </w:r>
      <w:r w:rsidR="00F8273B" w:rsidRPr="00687B41">
        <w:t>:</w:t>
      </w:r>
    </w:p>
    <w:p w:rsidR="00F8273B" w:rsidRPr="00687B41" w:rsidRDefault="00F8273B" w:rsidP="00F8273B">
      <w:pPr>
        <w:pStyle w:val="Textoindependiente"/>
        <w:ind w:firstLine="708"/>
      </w:pPr>
      <w:proofErr w:type="spellStart"/>
      <w:r w:rsidRPr="00687B41">
        <w:t>F</w:t>
      </w:r>
      <w:r w:rsidRPr="00067735">
        <w:rPr>
          <w:vertAlign w:val="subscript"/>
        </w:rPr>
        <w:t>bue</w:t>
      </w:r>
      <w:proofErr w:type="spellEnd"/>
      <w:r w:rsidRPr="00687B41">
        <w:t xml:space="preserve"> = </w:t>
      </w:r>
      <w:proofErr w:type="spellStart"/>
      <w:r w:rsidRPr="00687B41">
        <w:t>F</w:t>
      </w:r>
      <w:r w:rsidRPr="00067735">
        <w:rPr>
          <w:vertAlign w:val="subscript"/>
        </w:rPr>
        <w:t>tu</w:t>
      </w:r>
      <w:proofErr w:type="spellEnd"/>
      <w:r w:rsidRPr="00687B41">
        <w:t xml:space="preserve"> · (1 + f0/</w:t>
      </w:r>
      <w:proofErr w:type="spellStart"/>
      <w:r w:rsidRPr="00687B41">
        <w:t>fm</w:t>
      </w:r>
      <w:proofErr w:type="spellEnd"/>
      <w:r w:rsidRPr="00687B41">
        <w:t xml:space="preserve"> / 2) / (</w:t>
      </w:r>
      <w:proofErr w:type="spellStart"/>
      <w:r w:rsidRPr="00687B41">
        <w:t>jmu</w:t>
      </w:r>
      <w:proofErr w:type="spellEnd"/>
      <w:r w:rsidRPr="00687B41">
        <w:t xml:space="preserve"> · </w:t>
      </w:r>
      <w:proofErr w:type="spellStart"/>
      <w:r w:rsidRPr="00687B41">
        <w:t>RFb</w:t>
      </w:r>
      <w:proofErr w:type="spellEnd"/>
      <w:r w:rsidRPr="00687B41">
        <w:t>)</w:t>
      </w:r>
    </w:p>
    <w:p w:rsidR="00D271BA" w:rsidRPr="00687B41" w:rsidRDefault="00D271BA" w:rsidP="00D271BA"/>
    <w:p w:rsidR="00F8273B" w:rsidRPr="00687B41" w:rsidRDefault="00F8273B" w:rsidP="00F8273B">
      <w:pPr>
        <w:pStyle w:val="Textoindependiente"/>
      </w:pPr>
      <w:r w:rsidRPr="00687B41">
        <w:t>(*)</w:t>
      </w:r>
      <w:r w:rsidR="006B117B" w:rsidRPr="00687B41">
        <w:t xml:space="preserve">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bu</w:t>
      </w:r>
      <w:proofErr w:type="spellEnd"/>
      <w:r w:rsidRPr="00687B41">
        <w:t xml:space="preserve"> and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bue</w:t>
      </w:r>
      <w:proofErr w:type="spellEnd"/>
      <w:r w:rsidRPr="00687B41">
        <w:t xml:space="preserve"> are the "fictitious" </w:t>
      </w:r>
      <w:r w:rsidR="00C40B22" w:rsidRPr="00687B41">
        <w:t>stresses calculated</w:t>
      </w:r>
      <w:r w:rsidR="006B117B" w:rsidRPr="00687B41">
        <w:t xml:space="preserve"> using</w:t>
      </w:r>
      <w:r w:rsidRPr="00687B41">
        <w:t xml:space="preserve"> linear</w:t>
      </w:r>
      <w:r w:rsidR="00C40B22" w:rsidRPr="00687B41">
        <w:t>/elastic</w:t>
      </w:r>
      <w:r w:rsidRPr="00687B41">
        <w:t xml:space="preserve"> </w:t>
      </w:r>
      <w:r w:rsidR="00C40B22" w:rsidRPr="00687B41">
        <w:t xml:space="preserve">beams bending </w:t>
      </w:r>
      <w:r w:rsidRPr="00687B41">
        <w:t>theory even</w:t>
      </w:r>
      <w:r w:rsidR="006B117B" w:rsidRPr="00687B41">
        <w:t xml:space="preserve"> beyond the yield</w:t>
      </w:r>
      <w:r w:rsidRPr="00687B41">
        <w:t xml:space="preserve"> </w:t>
      </w:r>
      <w:r w:rsidR="006B117B" w:rsidRPr="00687B41">
        <w:t>stress</w:t>
      </w:r>
      <w:r w:rsidRPr="00687B41">
        <w:t xml:space="preserve"> (</w:t>
      </w:r>
      <w:proofErr w:type="spellStart"/>
      <w:r w:rsidRPr="00687B41">
        <w:t>Cozzone</w:t>
      </w:r>
      <w:r w:rsidR="006B117B" w:rsidRPr="00687B41">
        <w:t>’s</w:t>
      </w:r>
      <w:proofErr w:type="spellEnd"/>
      <w:r w:rsidRPr="00687B41">
        <w:t xml:space="preserve"> method</w:t>
      </w:r>
      <w:r w:rsidR="006B117B" w:rsidRPr="00687B41">
        <w:t xml:space="preserve">, see Bruhn </w:t>
      </w:r>
      <w:r w:rsidR="006B117B" w:rsidRPr="00687B41">
        <w:fldChar w:fldCharType="begin"/>
      </w:r>
      <w:r w:rsidR="006B117B" w:rsidRPr="00687B41">
        <w:instrText xml:space="preserve"> REF _Ref505845400 \r \h </w:instrText>
      </w:r>
      <w:r w:rsidR="006B117B" w:rsidRPr="00687B41">
        <w:fldChar w:fldCharType="separate"/>
      </w:r>
      <w:r w:rsidR="006B117B" w:rsidRPr="00687B41">
        <w:t>Ref. 2</w:t>
      </w:r>
      <w:r w:rsidR="006B117B" w:rsidRPr="00687B41">
        <w:fldChar w:fldCharType="end"/>
      </w:r>
      <w:r w:rsidR="006B117B" w:rsidRPr="00687B41">
        <w:t>, chapter C3.4,</w:t>
      </w:r>
      <w:r w:rsidRPr="00687B41">
        <w:t xml:space="preserve">). They can </w:t>
      </w:r>
      <w:r w:rsidR="006B117B" w:rsidRPr="00687B41">
        <w:t>exceed</w:t>
      </w:r>
      <w:r w:rsidRPr="00687B41">
        <w:t xml:space="preserve"> </w:t>
      </w:r>
      <w:proofErr w:type="spellStart"/>
      <w:r w:rsidRPr="00687B41">
        <w:rPr>
          <w:i/>
        </w:rPr>
        <w:t>F</w:t>
      </w:r>
      <w:r w:rsidRPr="00067735">
        <w:rPr>
          <w:i/>
          <w:vertAlign w:val="subscript"/>
        </w:rPr>
        <w:t>tu</w:t>
      </w:r>
      <w:proofErr w:type="spellEnd"/>
      <w:r w:rsidRPr="00687B41">
        <w:t xml:space="preserve"> once </w:t>
      </w:r>
      <w:r w:rsidR="006B117B" w:rsidRPr="00687B41">
        <w:t>material reaches the inelastic/plastic regime</w:t>
      </w:r>
      <w:r w:rsidRPr="00687B41">
        <w:t>. Under fatigue loads</w:t>
      </w:r>
      <w:r w:rsidR="006B117B" w:rsidRPr="00687B41">
        <w:t>,</w:t>
      </w:r>
      <w:r w:rsidRPr="00687B41">
        <w:t xml:space="preserve"> </w:t>
      </w:r>
      <w:r w:rsidR="006B117B" w:rsidRPr="00687B41">
        <w:t>typically below yield, they</w:t>
      </w:r>
      <w:r w:rsidRPr="00687B41">
        <w:t xml:space="preserve"> are </w:t>
      </w:r>
      <w:r w:rsidR="006B117B" w:rsidRPr="00687B41">
        <w:t>equivalent to the classical bending stresses</w:t>
      </w:r>
      <w:r w:rsidRPr="00687B41">
        <w:t>.</w:t>
      </w:r>
    </w:p>
    <w:p w:rsidR="00F8273B" w:rsidRPr="00687B41" w:rsidRDefault="00D271BA" w:rsidP="00F8273B">
      <w:pPr>
        <w:pStyle w:val="Textoindependiente"/>
      </w:pPr>
      <w:r w:rsidRPr="00687B41">
        <w:t>Alternative</w:t>
      </w:r>
      <w:r w:rsidR="00687B41" w:rsidRPr="00687B41">
        <w:t>ly</w:t>
      </w:r>
      <w:r w:rsidRPr="00687B41">
        <w:t>, not</w:t>
      </w:r>
      <w:r w:rsidR="00687B41" w:rsidRPr="00687B41">
        <w:t xml:space="preserve"> being</w:t>
      </w:r>
      <w:r w:rsidRPr="00687B41">
        <w:t xml:space="preserve"> official</w:t>
      </w:r>
      <w:r w:rsidR="00687B41" w:rsidRPr="00687B41">
        <w:t xml:space="preserve"> methods, for T and L tension fittings some spreadsheets are available with more verbose reporting and the explanations of the method details included</w:t>
      </w:r>
      <w:r w:rsidR="00BF65F7">
        <w:t xml:space="preserve"> (see attachments)</w:t>
      </w:r>
      <w:r w:rsidR="00687B41" w:rsidRPr="00687B41">
        <w:t>.</w:t>
      </w:r>
    </w:p>
    <w:p w:rsidR="00D271BA" w:rsidRPr="00687B41" w:rsidRDefault="00D271BA" w:rsidP="00687B41"/>
    <w:p w:rsidR="00F8273B" w:rsidRPr="00580AB4" w:rsidRDefault="00F8273B" w:rsidP="00580AB4">
      <w:pPr>
        <w:pStyle w:val="Ttulo5"/>
      </w:pPr>
      <w:r w:rsidRPr="00687B41">
        <w:t>STRESS IN WALLS OF TENSION FITTING</w:t>
      </w:r>
    </w:p>
    <w:p w:rsidR="00BF7FE0" w:rsidRDefault="00BF7FE0" w:rsidP="00F8273B">
      <w:pPr>
        <w:pStyle w:val="Textoindependiente"/>
      </w:pPr>
      <w:r>
        <w:t>At certain distance</w:t>
      </w:r>
      <w:r w:rsidRPr="00BF7FE0">
        <w:t xml:space="preserve"> from base, </w:t>
      </w:r>
      <w:r w:rsidR="00067735">
        <w:t xml:space="preserve">the </w:t>
      </w:r>
      <w:r w:rsidR="00B07388">
        <w:t xml:space="preserve">wall </w:t>
      </w:r>
      <w:r>
        <w:t>can be treated</w:t>
      </w:r>
      <w:r w:rsidRPr="00BF7FE0">
        <w:t xml:space="preserve"> as a beam section. </w:t>
      </w:r>
      <w:r w:rsidR="00B07388">
        <w:t xml:space="preserve">For symmetrical T and for L fittings, stress </w:t>
      </w:r>
      <w:r w:rsidR="00067735">
        <w:t xml:space="preserve">at wall is the sum of axial forces and bending (due to eccentricity). </w:t>
      </w:r>
      <w:proofErr w:type="gramStart"/>
      <w:r w:rsidR="00067735">
        <w:t>Thus…</w:t>
      </w:r>
      <w:proofErr w:type="gramEnd"/>
    </w:p>
    <w:p w:rsidR="00580AB4" w:rsidRDefault="00B07388" w:rsidP="00580AB4">
      <w:pPr>
        <w:pStyle w:val="Textoindependiente"/>
        <w:numPr>
          <w:ilvl w:val="0"/>
          <w:numId w:val="34"/>
        </w:numPr>
      </w:pPr>
      <w:r>
        <w:t>T-fitting (symmetrical)</w:t>
      </w:r>
      <w:r w:rsidR="00580AB4">
        <w:t xml:space="preserve">  </w:t>
      </w:r>
      <w:r>
        <w:rPr>
          <w:rFonts w:cs="Arial"/>
        </w:rPr>
        <w:t>→</w:t>
      </w:r>
      <w:r w:rsidR="00580AB4">
        <w:t xml:space="preserve">  </w:t>
      </w:r>
      <w:r>
        <w:rPr>
          <w:rFonts w:cs="Arial"/>
        </w:rPr>
        <w:t>σ</w:t>
      </w:r>
      <w:r>
        <w:t xml:space="preserve"> = </w:t>
      </w:r>
      <w:r>
        <w:rPr>
          <w:rFonts w:cs="Arial"/>
        </w:rPr>
        <w:t>ΣP / (</w:t>
      </w:r>
      <w:proofErr w:type="spellStart"/>
      <w:r>
        <w:rPr>
          <w:rFonts w:cs="Arial"/>
        </w:rPr>
        <w:t>b·t</w:t>
      </w:r>
      <w:r w:rsidRPr="00B07388">
        <w:rPr>
          <w:rFonts w:cs="Arial"/>
          <w:vertAlign w:val="subscript"/>
        </w:rPr>
        <w:t>w</w:t>
      </w:r>
      <w:proofErr w:type="spellEnd"/>
      <w:r>
        <w:rPr>
          <w:rFonts w:cs="Arial"/>
        </w:rPr>
        <w:t>)</w:t>
      </w:r>
      <w:r w:rsidR="00580AB4">
        <w:rPr>
          <w:rFonts w:cs="Arial"/>
        </w:rPr>
        <w:t xml:space="preserve">    …where: P tension </w:t>
      </w:r>
      <w:r w:rsidR="00D864B9">
        <w:rPr>
          <w:rFonts w:cs="Arial"/>
        </w:rPr>
        <w:t>loads</w:t>
      </w:r>
      <w:r w:rsidR="00580AB4">
        <w:rPr>
          <w:rFonts w:cs="Arial"/>
        </w:rPr>
        <w:t xml:space="preserve">, b width, </w:t>
      </w:r>
      <w:proofErr w:type="spellStart"/>
      <w:r w:rsidR="00580AB4">
        <w:rPr>
          <w:rFonts w:cs="Arial"/>
        </w:rPr>
        <w:t>t</w:t>
      </w:r>
      <w:r w:rsidR="00580AB4" w:rsidRPr="00580AB4">
        <w:rPr>
          <w:rFonts w:cs="Arial"/>
          <w:vertAlign w:val="subscript"/>
        </w:rPr>
        <w:t>w</w:t>
      </w:r>
      <w:proofErr w:type="spellEnd"/>
      <w:r w:rsidR="00580AB4">
        <w:rPr>
          <w:rFonts w:cs="Arial"/>
        </w:rPr>
        <w:t xml:space="preserve"> wall-thickness</w:t>
      </w:r>
    </w:p>
    <w:p w:rsidR="00B07388" w:rsidRPr="00580AB4" w:rsidRDefault="00B07388" w:rsidP="00580AB4">
      <w:pPr>
        <w:pStyle w:val="Textoindependiente"/>
        <w:numPr>
          <w:ilvl w:val="0"/>
          <w:numId w:val="34"/>
        </w:numPr>
      </w:pPr>
      <w:r>
        <w:t>L-fitting (thick-wall)</w:t>
      </w:r>
      <w:r w:rsidR="00067735">
        <w:t xml:space="preserve"> </w:t>
      </w:r>
      <w:r w:rsidRPr="00580AB4">
        <w:rPr>
          <w:rFonts w:cs="Arial"/>
        </w:rPr>
        <w:t>→</w:t>
      </w:r>
      <w:r w:rsidR="00580AB4">
        <w:t xml:space="preserve"> </w:t>
      </w:r>
      <w:r w:rsidRPr="00580AB4">
        <w:rPr>
          <w:rFonts w:cs="Arial"/>
        </w:rPr>
        <w:t>σ</w:t>
      </w:r>
      <w:r>
        <w:t xml:space="preserve"> = </w:t>
      </w:r>
      <w:r w:rsidRPr="00580AB4">
        <w:rPr>
          <w:rFonts w:cs="Arial"/>
        </w:rPr>
        <w:t>P / (</w:t>
      </w:r>
      <w:proofErr w:type="spellStart"/>
      <w:r w:rsidRPr="00580AB4">
        <w:rPr>
          <w:rFonts w:cs="Arial"/>
        </w:rPr>
        <w:t>b·t</w:t>
      </w:r>
      <w:r w:rsidRPr="00580AB4">
        <w:rPr>
          <w:rFonts w:cs="Arial"/>
          <w:vertAlign w:val="subscript"/>
        </w:rPr>
        <w:t>w</w:t>
      </w:r>
      <w:proofErr w:type="spellEnd"/>
      <w:r w:rsidRPr="00580AB4">
        <w:rPr>
          <w:rFonts w:cs="Arial"/>
        </w:rPr>
        <w:t>)</w:t>
      </w:r>
      <w:r w:rsidR="00580AB4" w:rsidRPr="00580AB4">
        <w:rPr>
          <w:rFonts w:cs="Arial"/>
        </w:rPr>
        <w:t xml:space="preserve"> </w:t>
      </w:r>
      <w:r w:rsidRPr="00580AB4">
        <w:rPr>
          <w:rFonts w:cs="Arial"/>
        </w:rPr>
        <w:t xml:space="preserve">+ </w:t>
      </w:r>
      <w:r w:rsidR="00067735" w:rsidRPr="00580AB4">
        <w:t>F</w:t>
      </w:r>
      <w:r w:rsidR="00067735" w:rsidRPr="00067735">
        <w:rPr>
          <w:vertAlign w:val="subscript"/>
        </w:rPr>
        <w:t>bue</w:t>
      </w:r>
      <w:r w:rsidR="00067735">
        <w:t>·t</w:t>
      </w:r>
      <w:r w:rsidR="00067735">
        <w:rPr>
          <w:vertAlign w:val="subscript"/>
        </w:rPr>
        <w:t>b</w:t>
      </w:r>
      <w:r w:rsidR="00067735" w:rsidRPr="00580AB4">
        <w:rPr>
          <w:vertAlign w:val="superscript"/>
        </w:rPr>
        <w:t>2</w:t>
      </w:r>
      <w:r w:rsidRPr="00580AB4">
        <w:rPr>
          <w:rFonts w:cs="Arial"/>
        </w:rPr>
        <w:t>/t</w:t>
      </w:r>
      <w:r w:rsidRPr="00580AB4">
        <w:rPr>
          <w:rFonts w:cs="Arial"/>
          <w:vertAlign w:val="subscript"/>
        </w:rPr>
        <w:t>w</w:t>
      </w:r>
      <w:r w:rsidRPr="00580AB4">
        <w:rPr>
          <w:rFonts w:cs="Arial"/>
          <w:vertAlign w:val="superscript"/>
        </w:rPr>
        <w:t>2</w:t>
      </w:r>
      <w:r w:rsidR="00580AB4" w:rsidRPr="00580AB4">
        <w:rPr>
          <w:rFonts w:cs="Arial"/>
        </w:rPr>
        <w:t xml:space="preserve"> </w:t>
      </w:r>
      <w:r w:rsidR="00067735">
        <w:rPr>
          <w:rFonts w:cs="Arial"/>
        </w:rPr>
        <w:t xml:space="preserve"> </w:t>
      </w:r>
      <w:r w:rsidR="00580AB4" w:rsidRPr="00580AB4">
        <w:rPr>
          <w:rFonts w:cs="Arial"/>
        </w:rPr>
        <w:t xml:space="preserve">… </w:t>
      </w:r>
      <w:proofErr w:type="spellStart"/>
      <w:r w:rsidR="00580AB4" w:rsidRPr="00580AB4">
        <w:rPr>
          <w:rFonts w:cs="Arial"/>
        </w:rPr>
        <w:t>F</w:t>
      </w:r>
      <w:r w:rsidR="00580AB4" w:rsidRPr="00067735">
        <w:rPr>
          <w:rFonts w:cs="Arial"/>
          <w:vertAlign w:val="subscript"/>
        </w:rPr>
        <w:t>bu</w:t>
      </w:r>
      <w:r w:rsidR="00067735" w:rsidRPr="00067735">
        <w:rPr>
          <w:rFonts w:cs="Arial"/>
          <w:vertAlign w:val="subscript"/>
        </w:rPr>
        <w:t>e</w:t>
      </w:r>
      <w:proofErr w:type="spellEnd"/>
      <w:r w:rsidR="00580AB4" w:rsidRPr="00580AB4">
        <w:rPr>
          <w:rFonts w:cs="Arial"/>
        </w:rPr>
        <w:t xml:space="preserve"> base bending stress, </w:t>
      </w:r>
      <w:proofErr w:type="spellStart"/>
      <w:r w:rsidR="00580AB4" w:rsidRPr="00580AB4">
        <w:rPr>
          <w:rFonts w:cs="Arial"/>
        </w:rPr>
        <w:t>t</w:t>
      </w:r>
      <w:r w:rsidR="00067735">
        <w:rPr>
          <w:rFonts w:cs="Arial"/>
          <w:vertAlign w:val="subscript"/>
        </w:rPr>
        <w:t>b</w:t>
      </w:r>
      <w:proofErr w:type="spellEnd"/>
      <w:r w:rsidR="00580AB4" w:rsidRPr="00580AB4">
        <w:rPr>
          <w:rFonts w:cs="Arial"/>
        </w:rPr>
        <w:t xml:space="preserve"> </w:t>
      </w:r>
      <w:r w:rsidR="00067735">
        <w:rPr>
          <w:rFonts w:cs="Arial"/>
        </w:rPr>
        <w:t>base</w:t>
      </w:r>
      <w:r w:rsidR="00580AB4" w:rsidRPr="00580AB4">
        <w:rPr>
          <w:rFonts w:cs="Arial"/>
        </w:rPr>
        <w:t>-thickness</w:t>
      </w:r>
    </w:p>
    <w:p w:rsidR="00580AB4" w:rsidRPr="00580AB4" w:rsidRDefault="00580AB4" w:rsidP="00067735">
      <w:pPr>
        <w:pStyle w:val="Textoindependiente"/>
        <w:ind w:left="708" w:firstLine="708"/>
      </w:pPr>
      <w:r>
        <w:rPr>
          <w:rFonts w:cs="Arial"/>
        </w:rPr>
        <w:t xml:space="preserve">… as </w:t>
      </w:r>
      <w:proofErr w:type="spellStart"/>
      <w:r>
        <w:rPr>
          <w:rFonts w:cs="Arial"/>
        </w:rPr>
        <w:t>σ</w:t>
      </w:r>
      <w:r>
        <w:rPr>
          <w:rFonts w:cs="Arial"/>
          <w:vertAlign w:val="subscript"/>
        </w:rPr>
        <w:t>bending</w:t>
      </w:r>
      <w:proofErr w:type="spellEnd"/>
      <w:r>
        <w:t xml:space="preserve"> = </w:t>
      </w:r>
      <w:r>
        <w:rPr>
          <w:rFonts w:cs="Arial"/>
        </w:rPr>
        <w:t>6·M/t</w:t>
      </w:r>
      <w:r>
        <w:rPr>
          <w:rFonts w:cs="Arial"/>
          <w:vertAlign w:val="subscript"/>
        </w:rPr>
        <w:t>w</w:t>
      </w:r>
      <w:r>
        <w:rPr>
          <w:rFonts w:cs="Arial"/>
          <w:vertAlign w:val="superscript"/>
        </w:rPr>
        <w:t>2</w:t>
      </w:r>
      <w:r>
        <w:t xml:space="preserve"> = 6·(</w:t>
      </w:r>
      <w:r w:rsidRPr="00580AB4">
        <w:t>F</w:t>
      </w:r>
      <w:r w:rsidRPr="00D864B9">
        <w:rPr>
          <w:vertAlign w:val="subscript"/>
        </w:rPr>
        <w:t>bu</w:t>
      </w:r>
      <w:r w:rsidR="00067735" w:rsidRPr="00D864B9">
        <w:rPr>
          <w:vertAlign w:val="subscript"/>
        </w:rPr>
        <w:t>e</w:t>
      </w:r>
      <w:r>
        <w:t>·t</w:t>
      </w:r>
      <w:r>
        <w:rPr>
          <w:vertAlign w:val="subscript"/>
        </w:rPr>
        <w:t>b</w:t>
      </w:r>
      <w:r w:rsidRPr="00580AB4">
        <w:rPr>
          <w:vertAlign w:val="superscript"/>
        </w:rPr>
        <w:t>2</w:t>
      </w:r>
      <w:r>
        <w:t xml:space="preserve">/6) / </w:t>
      </w:r>
      <w:r w:rsidR="001133CA">
        <w:rPr>
          <w:rFonts w:cs="Arial"/>
        </w:rPr>
        <w:t>t</w:t>
      </w:r>
      <w:r w:rsidR="001133CA">
        <w:rPr>
          <w:rFonts w:cs="Arial"/>
          <w:vertAlign w:val="subscript"/>
        </w:rPr>
        <w:t>w</w:t>
      </w:r>
      <w:r w:rsidR="001133CA">
        <w:rPr>
          <w:rFonts w:cs="Arial"/>
          <w:vertAlign w:val="superscript"/>
        </w:rPr>
        <w:t>2</w:t>
      </w:r>
      <w:r w:rsidR="00067735">
        <w:t xml:space="preserve">   </w:t>
      </w:r>
      <w:r w:rsidR="00067735">
        <w:rPr>
          <w:rFonts w:cs="Arial"/>
        </w:rPr>
        <w:t>....</w:t>
      </w:r>
      <w:r>
        <w:rPr>
          <w:rFonts w:cs="Arial"/>
        </w:rPr>
        <w:t xml:space="preserve"> M bending </w:t>
      </w:r>
      <w:r w:rsidR="00D864B9">
        <w:rPr>
          <w:rFonts w:cs="Arial"/>
        </w:rPr>
        <w:t xml:space="preserve">moment </w:t>
      </w:r>
      <w:r>
        <w:rPr>
          <w:rFonts w:cs="Arial"/>
        </w:rPr>
        <w:t>at base/wall crossing</w:t>
      </w:r>
    </w:p>
    <w:p w:rsidR="00BF7FE0" w:rsidRDefault="00B07388" w:rsidP="00F8273B">
      <w:pPr>
        <w:pStyle w:val="Textoindependiente"/>
      </w:pPr>
      <w:r>
        <w:lastRenderedPageBreak/>
        <w:t>For corner and channel fittings, the recommended solution t</w:t>
      </w:r>
      <w:r w:rsidR="00BF7FE0" w:rsidRPr="00BF7FE0">
        <w:t xml:space="preserve">o evaluate </w:t>
      </w:r>
      <w:r>
        <w:t>stres</w:t>
      </w:r>
      <w:r w:rsidR="00BF7FE0" w:rsidRPr="00BF7FE0">
        <w:t xml:space="preserve">s in that section of the walls </w:t>
      </w:r>
      <w:r>
        <w:t xml:space="preserve">is </w:t>
      </w:r>
      <w:r w:rsidR="00BF7FE0" w:rsidRPr="00BF7FE0">
        <w:t xml:space="preserve">to </w:t>
      </w:r>
      <w:r>
        <w:t>run</w:t>
      </w:r>
      <w:r w:rsidR="00BF7FE0" w:rsidRPr="00BF7FE0">
        <w:t xml:space="preserve"> FLEXA </w:t>
      </w:r>
      <w:r>
        <w:t>software (see example annexes)</w:t>
      </w:r>
      <w:r w:rsidR="00BF7FE0" w:rsidRPr="00BF7FE0">
        <w:t>.</w:t>
      </w:r>
      <w:r w:rsidR="00B31EE8">
        <w:t xml:space="preserve"> This approach shall be representative of the real stress as far as fitting design does not have </w:t>
      </w:r>
      <w:r w:rsidRPr="00BF7FE0">
        <w:t>large differences in thickness between base and walls, nor large differences between the distances of bolt to each wall</w:t>
      </w:r>
      <w:r w:rsidR="00B31EE8">
        <w:t>.</w:t>
      </w:r>
    </w:p>
    <w:p w:rsidR="00B31EE8" w:rsidRPr="00687B41" w:rsidRDefault="00B31EE8" w:rsidP="00B31EE8"/>
    <w:p w:rsidR="00F8273B" w:rsidRPr="00687B41" w:rsidRDefault="00687B41" w:rsidP="00687B41">
      <w:pPr>
        <w:pStyle w:val="Ttulo5"/>
      </w:pPr>
      <w:r w:rsidRPr="00687B41">
        <w:t>ANNEXES / ATTACHMENTS</w:t>
      </w:r>
    </w:p>
    <w:p w:rsidR="00687B41" w:rsidRDefault="00687B41" w:rsidP="00687B41">
      <w:pPr>
        <w:pStyle w:val="Textoindependiente"/>
        <w:numPr>
          <w:ilvl w:val="0"/>
          <w:numId w:val="32"/>
        </w:numPr>
      </w:pPr>
      <w:r w:rsidRPr="00687B41">
        <w:t>Spreadsheets for</w:t>
      </w:r>
      <w:r>
        <w:t xml:space="preserve"> calculation of T and L fittings (not-official</w:t>
      </w:r>
      <w:r w:rsidR="00BF65F7">
        <w:t xml:space="preserve"> methods</w:t>
      </w:r>
      <w:r>
        <w:t>)</w:t>
      </w:r>
      <w:r w:rsidR="00B31EE8">
        <w:t xml:space="preserve"> </w:t>
      </w:r>
    </w:p>
    <w:p w:rsidR="00687B41" w:rsidRDefault="00687B41" w:rsidP="00B31EE8">
      <w:pPr>
        <w:pStyle w:val="Textoindependiente"/>
        <w:spacing w:before="0" w:after="0"/>
        <w:ind w:left="708"/>
      </w:pPr>
      <w:r>
        <w:object w:dxaOrig="1513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pt" o:ole="">
            <v:imagedata r:id="rId9" o:title=""/>
          </v:shape>
          <o:OLEObject Type="Embed" ProgID="Package" ShapeID="_x0000_i1025" DrawAspect="Icon" ObjectID="_1579594592" r:id="rId10"/>
        </w:object>
      </w:r>
    </w:p>
    <w:p w:rsidR="00B31EE8" w:rsidRDefault="00687B41" w:rsidP="00B31EE8">
      <w:pPr>
        <w:pStyle w:val="Textoindependiente"/>
        <w:numPr>
          <w:ilvl w:val="0"/>
          <w:numId w:val="33"/>
        </w:numPr>
        <w:spacing w:before="0"/>
      </w:pPr>
      <w:r>
        <w:t>Example of calculation of stress in corner fitting walls with FLEXA</w:t>
      </w:r>
      <w:r w:rsidR="00B31EE8">
        <w:t xml:space="preserve">           </w:t>
      </w:r>
    </w:p>
    <w:p w:rsidR="00687B41" w:rsidRDefault="00B31EE8" w:rsidP="00B31EE8">
      <w:pPr>
        <w:jc w:val="right"/>
      </w:pPr>
      <w:r>
        <w:rPr>
          <w:noProof/>
          <w:lang w:val="es-ES" w:eastAsia="es-ES"/>
        </w:rPr>
        <w:object w:dxaOrig="1513" w:dyaOrig="960">
          <v:shape id="_x0000_i1026" type="#_x0000_t75" style="width:75.75pt;height:48pt" o:ole="">
            <v:imagedata r:id="rId11" o:title=""/>
          </v:shape>
          <o:OLEObject Type="Embed" ProgID="Package" ShapeID="_x0000_i1026" DrawAspect="Icon" ObjectID="_1579594593" r:id="rId12"/>
        </w:object>
      </w:r>
    </w:p>
    <w:p w:rsidR="00687B41" w:rsidRPr="00687B41" w:rsidRDefault="00BF7FE0" w:rsidP="00B31EE8">
      <w:r>
        <w:rPr>
          <w:noProof/>
          <w:lang w:val="es-ES" w:eastAsia="es-ES"/>
        </w:rPr>
        <mc:AlternateContent>
          <mc:Choice Requires="wpc">
            <w:drawing>
              <wp:inline distT="0" distB="0" distL="0" distR="0" wp14:anchorId="5ED3BA90" wp14:editId="7BA8FEA6">
                <wp:extent cx="6200775" cy="4133851"/>
                <wp:effectExtent l="0" t="0" r="0" b="0"/>
                <wp:docPr id="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" name="3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47668" y="84750"/>
                            <a:ext cx="3609524" cy="285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4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60707" y="1761151"/>
                            <a:ext cx="2028553" cy="1896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5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47661" y="3208950"/>
                            <a:ext cx="3609524" cy="847619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Lienzo 1" o:spid="_x0000_s1026" editas="canvas" style="width:488.25pt;height:325.5pt;mso-position-horizontal-relative:char;mso-position-vertical-relative:line" coordsize="62007,41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">
                <v:shape id="_x0000_s1027" type="#_x0000_t75" style="position:absolute;width:62007;height:41338;visibility:visible;mso-wrap-style:square">
                  <v:fill o:detectmouseclick="t"/>
                  <v:path o:connecttype="none"/>
                </v:shape>
                <v:shape id="3 Imagen" o:spid="_x0000_s1028" type="#_x0000_t75" style="position:absolute;left:2476;top:847;width:36095;height:285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82bPEAAAA2gAAAA8AAABkcnMvZG93bnJldi54bWxEj9FqwkAURN8L/sNyhb7VjRZKia4iorSU&#10;YjH6AdfsNRuTvZtmt5r0691CwcdhZs4ws0Vna3Gh1peOFYxHCQji3OmSCwWH/ebpFYQPyBprx6Sg&#10;Jw+L+eBhhql2V97RJQuFiBD2KSowITSplD43ZNGPXEMcvZNrLYYo20LqFq8Rbms5SZIXabHkuGCw&#10;oZWhvMp+rILz99vx67Ncmsnpo9pWGffF77pX6nHYLacgAnXhHv5vv2sFz/B3Jd4AOb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j82bPEAAAA2gAAAA8AAAAAAAAAAAAAAAAA&#10;nwIAAGRycy9kb3ducmV2LnhtbFBLBQYAAAAABAAEAPcAAACQAwAAAAA=&#10;">
                  <v:imagedata r:id="rId16" o:title=""/>
                  <v:path arrowok="t"/>
                </v:shape>
                <v:shape id="4 Imagen" o:spid="_x0000_s1029" type="#_x0000_t75" style="position:absolute;left:39607;top:17611;width:20285;height:189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6AGnBAAAA2gAAAA8AAABkcnMvZG93bnJldi54bWxEj0trAkEQhO8B/8PQQi5BZ/MSWR1FBMUc&#10;3YjnZqf3gTs9y05Hx/z6TCCQY1FVX1HLdXSdutIQWs8GnqcZKOLS25ZrA6fP3WQOKgiyxc4zGbhT&#10;gPVq9LDE3PobH+laSK0ShEOOBhqRPtc6lA05DFPfEyev8oNDSXKotR3wluCu0y9ZNtMOW04LDfa0&#10;bai8FF/OwOxM7vtJqsq+x8NrsZdj+LhEYx7HcbMAJRTlP/zXPlgDb/B7Jd0Avfo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u6AGnBAAAA2gAAAA8AAAAAAAAAAAAAAAAAnwIA&#10;AGRycy9kb3ducmV2LnhtbFBLBQYAAAAABAAEAPcAAACNAwAAAAA=&#10;">
                  <v:imagedata r:id="rId17" o:title=""/>
                  <v:path arrowok="t"/>
                </v:shape>
                <v:shape id="5 Imagen" o:spid="_x0000_s1030" type="#_x0000_t75" style="position:absolute;left:2476;top:32089;width:36095;height:8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+uYvDAAAA2gAAAA8AAABkcnMvZG93bnJldi54bWxEj0FrAjEUhO+F/ofwBC+lm1WoyGoUKQri&#10;pTR66PG5ee4ubl6WTXTjvzeFQo/DzHzDLNfRtuJOvW8cK5hkOQji0pmGKwWn4+59DsIHZIOtY1Lw&#10;IA/r1evLEgvjBv6muw6VSBD2BSqoQ+gKKX1Zk0WfuY44eRfXWwxJ9pU0PQ4Jbls5zfOZtNhwWqix&#10;o8+ayqu+WQXTqH827hIn1eErdsP2rGfDm1ZqPIqbBYhAMfyH/9p7o+ADfq+kGyBXT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j65i8MAAADaAAAADwAAAAAAAAAAAAAAAACf&#10;AgAAZHJzL2Rvd25yZXYueG1sUEsFBgAAAAAEAAQA9wAAAI8DAAAAAA==&#10;">
                  <v:imagedata r:id="rId18" o:title=""/>
                  <v:path arrowok="t"/>
                </v:shape>
                <w10:anchorlock/>
              </v:group>
            </w:pict>
          </mc:Fallback>
        </mc:AlternateContent>
      </w:r>
    </w:p>
    <w:sectPr w:rsidR="00687B41" w:rsidRPr="00687B41" w:rsidSect="00064E9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843" w:right="992" w:bottom="1276" w:left="992" w:header="567" w:footer="340" w:gutter="0"/>
      <w:pgNumType w:chapSep="period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273B" w:rsidRDefault="00F8273B">
      <w:r>
        <w:separator/>
      </w:r>
    </w:p>
    <w:p w:rsidR="00F8273B" w:rsidRDefault="00F8273B"/>
  </w:endnote>
  <w:endnote w:type="continuationSeparator" w:id="0">
    <w:p w:rsidR="00F8273B" w:rsidRDefault="00F8273B">
      <w:r>
        <w:continuationSeparator/>
      </w:r>
    </w:p>
    <w:p w:rsidR="00F8273B" w:rsidRDefault="00F827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B22" w:rsidRDefault="00C40B2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977"/>
    </w:tblGrid>
    <w:tr w:rsidR="00AB5D59" w:rsidRPr="00E3524D" w:rsidTr="0039177C">
      <w:trPr>
        <w:trHeight w:val="454"/>
      </w:trPr>
      <w:tc>
        <w:tcPr>
          <w:tcW w:w="9977" w:type="dxa"/>
          <w:shd w:val="clear" w:color="auto" w:fill="auto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AB5D59" w:rsidRPr="00E3524D" w:rsidRDefault="0039177C" w:rsidP="0039177C">
          <w:pPr>
            <w:pStyle w:val="Piedepgina"/>
            <w:jc w:val="center"/>
            <w:rPr>
              <w:sz w:val="16"/>
              <w:szCs w:val="16"/>
              <w:lang w:val="en-US"/>
            </w:rPr>
          </w:pPr>
          <w:r w:rsidRPr="00E3524D">
            <w:rPr>
              <w:b/>
              <w:sz w:val="16"/>
              <w:szCs w:val="16"/>
              <w:lang w:val="en-US"/>
            </w:rPr>
            <w:t>AIRBUS DEFENCE AND SPACE S.A.U. PROPERTY</w:t>
          </w:r>
          <w:r w:rsidRPr="00E3524D">
            <w:rPr>
              <w:sz w:val="16"/>
              <w:szCs w:val="16"/>
              <w:lang w:val="en-US"/>
            </w:rPr>
            <w:t xml:space="preserve">. This document shall neither be used nor completely or partially reproduced without previous written authorization of </w:t>
          </w:r>
          <w:r w:rsidRPr="00E3524D">
            <w:rPr>
              <w:b/>
              <w:sz w:val="16"/>
              <w:szCs w:val="16"/>
              <w:lang w:val="en-US"/>
            </w:rPr>
            <w:t>AIRBUS DEFENCE AND SPACE S.A.U.</w:t>
          </w:r>
          <w:r w:rsidRPr="00E3524D">
            <w:rPr>
              <w:sz w:val="16"/>
              <w:szCs w:val="16"/>
              <w:lang w:val="en-US"/>
            </w:rPr>
            <w:t xml:space="preserve"> Military Aircraft Engineering Directorate.</w:t>
          </w:r>
        </w:p>
      </w:tc>
    </w:tr>
  </w:tbl>
  <w:p w:rsidR="00AB5D59" w:rsidRPr="00D734E4" w:rsidRDefault="00AB5D59">
    <w:pPr>
      <w:pStyle w:val="Piedepgina"/>
      <w:rPr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B22" w:rsidRDefault="00C40B2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273B" w:rsidRDefault="00F8273B">
      <w:r>
        <w:separator/>
      </w:r>
    </w:p>
    <w:p w:rsidR="00F8273B" w:rsidRDefault="00F8273B"/>
  </w:footnote>
  <w:footnote w:type="continuationSeparator" w:id="0">
    <w:p w:rsidR="00F8273B" w:rsidRDefault="00F8273B">
      <w:r>
        <w:continuationSeparator/>
      </w:r>
    </w:p>
    <w:p w:rsidR="00F8273B" w:rsidRDefault="00F8273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B22" w:rsidRDefault="00BF16A2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3919" o:spid="_x0000_s2050" type="#_x0000_t136" style="position:absolute;margin-left:0;margin-top:0;width:499.6pt;height:19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2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03"/>
      <w:gridCol w:w="3770"/>
      <w:gridCol w:w="840"/>
      <w:gridCol w:w="1401"/>
      <w:gridCol w:w="1371"/>
    </w:tblGrid>
    <w:tr w:rsidR="002E2E5E" w:rsidTr="000D21DC">
      <w:trPr>
        <w:trHeight w:val="680"/>
      </w:trPr>
      <w:tc>
        <w:tcPr>
          <w:tcW w:w="2937" w:type="dxa"/>
          <w:vMerge w:val="restart"/>
          <w:vAlign w:val="center"/>
        </w:tcPr>
        <w:p w:rsidR="002E2E5E" w:rsidRDefault="00BF16A2" w:rsidP="00BB4257"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6423920" o:spid="_x0000_s2051" type="#_x0000_t136" style="position:absolute;margin-left:0;margin-top:0;width:499.6pt;height:199.8pt;rotation:315;z-index:-251653120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DRAFT"/>
                <w10:wrap anchorx="margin" anchory="margin"/>
              </v:shape>
            </w:pict>
          </w:r>
          <w:r w:rsidR="003F6044" w:rsidRPr="00A2074C">
            <w:rPr>
              <w:rFonts w:cs="Arial"/>
              <w:noProof/>
              <w:lang w:val="es-ES" w:eastAsia="es-ES"/>
            </w:rPr>
            <w:drawing>
              <wp:inline distT="0" distB="0" distL="0" distR="0" wp14:anchorId="0A7C8BEC" wp14:editId="67109082">
                <wp:extent cx="1310400" cy="244800"/>
                <wp:effectExtent l="0" t="0" r="4445" b="317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0400" cy="244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:rsidR="002E2E5E" w:rsidRPr="00BB4257" w:rsidRDefault="002E2E5E" w:rsidP="00BB4257">
          <w:pPr>
            <w:tabs>
              <w:tab w:val="left" w:pos="1900"/>
            </w:tabs>
          </w:pPr>
          <w:r>
            <w:tab/>
          </w:r>
        </w:p>
      </w:tc>
      <w:tc>
        <w:tcPr>
          <w:tcW w:w="7471" w:type="dxa"/>
          <w:gridSpan w:val="4"/>
        </w:tcPr>
        <w:p w:rsidR="00F8273B" w:rsidRDefault="00F8273B" w:rsidP="00BB4257">
          <w:pPr>
            <w:jc w:val="center"/>
            <w:rPr>
              <w:rStyle w:val="Nmerodepgina"/>
              <w:b/>
              <w:sz w:val="28"/>
              <w:szCs w:val="28"/>
            </w:rPr>
          </w:pPr>
          <w:r>
            <w:rPr>
              <w:rStyle w:val="Nmerodepgina"/>
              <w:b/>
              <w:sz w:val="28"/>
              <w:szCs w:val="28"/>
            </w:rPr>
            <w:t>AMENDMENT I TO FITAN USER’S MANUAL</w:t>
          </w:r>
        </w:p>
        <w:p w:rsidR="002E2E5E" w:rsidRPr="00F8273B" w:rsidRDefault="00F8273B" w:rsidP="00BB4257">
          <w:pPr>
            <w:jc w:val="center"/>
            <w:rPr>
              <w:rStyle w:val="Nmerodepgina"/>
              <w:b/>
              <w:sz w:val="28"/>
              <w:szCs w:val="28"/>
            </w:rPr>
          </w:pPr>
          <w:r w:rsidRPr="00F8273B">
            <w:rPr>
              <w:rStyle w:val="Nmerodepgina"/>
              <w:b/>
              <w:sz w:val="28"/>
              <w:szCs w:val="28"/>
            </w:rPr>
            <w:t>STRESS</w:t>
          </w:r>
          <w:r>
            <w:rPr>
              <w:rStyle w:val="Nmerodepgina"/>
              <w:b/>
              <w:sz w:val="28"/>
              <w:szCs w:val="28"/>
            </w:rPr>
            <w:t xml:space="preserve"> IN TENSION FITTINGS</w:t>
          </w:r>
        </w:p>
      </w:tc>
    </w:tr>
    <w:tr w:rsidR="000D21DC" w:rsidRPr="00BB4257" w:rsidTr="000D21DC">
      <w:trPr>
        <w:trHeight w:val="284"/>
      </w:trPr>
      <w:tc>
        <w:tcPr>
          <w:tcW w:w="2937" w:type="dxa"/>
          <w:vMerge/>
          <w:vAlign w:val="center"/>
        </w:tcPr>
        <w:p w:rsidR="002E2E5E" w:rsidRPr="00BB4257" w:rsidRDefault="002E2E5E" w:rsidP="00BB4257">
          <w:pPr>
            <w:tabs>
              <w:tab w:val="right" w:pos="8932"/>
            </w:tabs>
            <w:rPr>
              <w:rStyle w:val="Nmerodepgina"/>
              <w:sz w:val="16"/>
              <w:szCs w:val="16"/>
            </w:rPr>
          </w:pPr>
        </w:p>
      </w:tc>
      <w:tc>
        <w:tcPr>
          <w:tcW w:w="3815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:rsidR="002E2E5E" w:rsidRPr="00F8273B" w:rsidRDefault="002E2E5E" w:rsidP="00F8273B">
          <w:pPr>
            <w:tabs>
              <w:tab w:val="right" w:pos="8932"/>
            </w:tabs>
            <w:rPr>
              <w:rStyle w:val="Nmerodepgina"/>
              <w:sz w:val="16"/>
              <w:szCs w:val="16"/>
            </w:rPr>
          </w:pPr>
          <w:r w:rsidRPr="00F8273B">
            <w:rPr>
              <w:rStyle w:val="Nmerodepgina"/>
              <w:sz w:val="16"/>
              <w:szCs w:val="16"/>
            </w:rPr>
            <w:t xml:space="preserve">Author: </w:t>
          </w:r>
          <w:r w:rsidR="00F8273B" w:rsidRPr="00F8273B">
            <w:rPr>
              <w:rStyle w:val="Nmerodepgina"/>
              <w:sz w:val="16"/>
              <w:szCs w:val="16"/>
            </w:rPr>
            <w:t>G. Baños</w:t>
          </w:r>
          <w:r w:rsidRPr="00F8273B">
            <w:rPr>
              <w:rStyle w:val="Nmerodepgina"/>
              <w:sz w:val="16"/>
              <w:szCs w:val="16"/>
            </w:rPr>
            <w:t xml:space="preserve"> </w:t>
          </w:r>
          <w:r w:rsidR="003F6044" w:rsidRPr="00F8273B">
            <w:rPr>
              <w:rStyle w:val="Nmerodepgina"/>
              <w:sz w:val="16"/>
              <w:szCs w:val="16"/>
            </w:rPr>
            <w:t>(T</w:t>
          </w:r>
          <w:r w:rsidRPr="00F8273B">
            <w:rPr>
              <w:rStyle w:val="Nmerodepgina"/>
              <w:sz w:val="16"/>
              <w:szCs w:val="16"/>
            </w:rPr>
            <w:t>E</w:t>
          </w:r>
          <w:r w:rsidR="003F6044" w:rsidRPr="00F8273B">
            <w:rPr>
              <w:rStyle w:val="Nmerodepgina"/>
              <w:sz w:val="16"/>
              <w:szCs w:val="16"/>
            </w:rPr>
            <w:t>A</w:t>
          </w:r>
          <w:r w:rsidRPr="00F8273B">
            <w:rPr>
              <w:rStyle w:val="Nmerodepgina"/>
              <w:sz w:val="16"/>
              <w:szCs w:val="16"/>
            </w:rPr>
            <w:t>SP</w:t>
          </w:r>
          <w:r w:rsidR="003F6044" w:rsidRPr="00F8273B">
            <w:rPr>
              <w:rStyle w:val="Nmerodepgina"/>
              <w:sz w:val="16"/>
              <w:szCs w:val="16"/>
            </w:rPr>
            <w:t>-TL3</w:t>
          </w:r>
          <w:r w:rsidRPr="00F8273B">
            <w:rPr>
              <w:rStyle w:val="Nmerodepgina"/>
              <w:sz w:val="16"/>
              <w:szCs w:val="16"/>
            </w:rPr>
            <w:t>)</w:t>
          </w:r>
        </w:p>
      </w:tc>
      <w:tc>
        <w:tcPr>
          <w:tcW w:w="85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tcMar>
            <w:left w:w="28" w:type="dxa"/>
            <w:right w:w="28" w:type="dxa"/>
          </w:tcMar>
          <w:vAlign w:val="center"/>
        </w:tcPr>
        <w:p w:rsidR="002E2E5E" w:rsidRPr="00F8273B" w:rsidRDefault="002E2E5E" w:rsidP="002E2E5E">
          <w:pPr>
            <w:tabs>
              <w:tab w:val="right" w:pos="8932"/>
            </w:tabs>
            <w:rPr>
              <w:rStyle w:val="Nmerodepgina"/>
              <w:sz w:val="16"/>
              <w:szCs w:val="16"/>
            </w:rPr>
          </w:pPr>
          <w:r w:rsidRPr="00F8273B">
            <w:rPr>
              <w:rStyle w:val="Nmerodepgina"/>
              <w:sz w:val="16"/>
              <w:szCs w:val="16"/>
            </w:rPr>
            <w:t xml:space="preserve">Rev. </w:t>
          </w:r>
          <w:r w:rsidR="000D21DC" w:rsidRPr="00F8273B">
            <w:rPr>
              <w:rStyle w:val="Nmerodepgina"/>
              <w:sz w:val="16"/>
              <w:szCs w:val="16"/>
            </w:rPr>
            <w:t>1</w:t>
          </w:r>
          <w:r w:rsidRPr="00F8273B">
            <w:rPr>
              <w:rStyle w:val="Nmerodepgina"/>
              <w:sz w:val="16"/>
              <w:szCs w:val="16"/>
            </w:rPr>
            <w:tab/>
          </w:r>
        </w:p>
      </w:tc>
      <w:tc>
        <w:tcPr>
          <w:tcW w:w="1418" w:type="dxa"/>
          <w:tcBorders>
            <w:top w:val="single" w:sz="4" w:space="0" w:color="auto"/>
            <w:left w:val="nil"/>
            <w:bottom w:val="single" w:sz="4" w:space="0" w:color="auto"/>
          </w:tcBorders>
          <w:tcMar>
            <w:left w:w="28" w:type="dxa"/>
            <w:right w:w="28" w:type="dxa"/>
          </w:tcMar>
          <w:vAlign w:val="center"/>
        </w:tcPr>
        <w:p w:rsidR="002E2E5E" w:rsidRPr="00F8273B" w:rsidRDefault="002E2E5E" w:rsidP="00F8273B">
          <w:pPr>
            <w:rPr>
              <w:rStyle w:val="Nmerodepgina"/>
              <w:sz w:val="16"/>
              <w:szCs w:val="16"/>
            </w:rPr>
          </w:pPr>
          <w:r w:rsidRPr="00F8273B">
            <w:rPr>
              <w:rStyle w:val="Nmerodepgina"/>
              <w:sz w:val="16"/>
              <w:szCs w:val="16"/>
            </w:rPr>
            <w:t xml:space="preserve">Date: </w:t>
          </w:r>
          <w:r w:rsidR="00F8273B" w:rsidRPr="00F8273B">
            <w:rPr>
              <w:rStyle w:val="Nmerodepgina"/>
              <w:sz w:val="16"/>
              <w:szCs w:val="16"/>
            </w:rPr>
            <w:t>08</w:t>
          </w:r>
          <w:r w:rsidR="00A53BEB" w:rsidRPr="00F8273B">
            <w:rPr>
              <w:rStyle w:val="Nmerodepgina"/>
              <w:sz w:val="16"/>
              <w:szCs w:val="16"/>
            </w:rPr>
            <w:t>/</w:t>
          </w:r>
          <w:r w:rsidR="003F6044" w:rsidRPr="00F8273B">
            <w:rPr>
              <w:rStyle w:val="Nmerodepgina"/>
              <w:sz w:val="16"/>
              <w:szCs w:val="16"/>
            </w:rPr>
            <w:t>0</w:t>
          </w:r>
          <w:r w:rsidR="00F8273B" w:rsidRPr="00F8273B">
            <w:rPr>
              <w:rStyle w:val="Nmerodepgina"/>
              <w:sz w:val="16"/>
              <w:szCs w:val="16"/>
            </w:rPr>
            <w:t>2</w:t>
          </w:r>
          <w:r w:rsidRPr="00F8273B">
            <w:rPr>
              <w:rStyle w:val="Nmerodepgina"/>
              <w:sz w:val="16"/>
              <w:szCs w:val="16"/>
            </w:rPr>
            <w:t>/201</w:t>
          </w:r>
          <w:r w:rsidR="00F8273B" w:rsidRPr="00F8273B">
            <w:rPr>
              <w:rStyle w:val="Nmerodepgina"/>
              <w:sz w:val="16"/>
              <w:szCs w:val="16"/>
            </w:rPr>
            <w:t>8</w:t>
          </w:r>
        </w:p>
      </w:tc>
      <w:tc>
        <w:tcPr>
          <w:tcW w:w="1388" w:type="dxa"/>
          <w:tcBorders>
            <w:top w:val="single" w:sz="4" w:space="0" w:color="auto"/>
          </w:tcBorders>
          <w:tcMar>
            <w:left w:w="28" w:type="dxa"/>
            <w:right w:w="28" w:type="dxa"/>
          </w:tcMar>
          <w:vAlign w:val="center"/>
        </w:tcPr>
        <w:p w:rsidR="002E2E5E" w:rsidRPr="00F8273B" w:rsidRDefault="002E2E5E" w:rsidP="0039177C">
          <w:pPr>
            <w:jc w:val="right"/>
            <w:rPr>
              <w:rStyle w:val="Nmerodepgina"/>
              <w:lang w:val="es-ES"/>
            </w:rPr>
          </w:pPr>
          <w:r w:rsidRPr="00F8273B">
            <w:rPr>
              <w:sz w:val="16"/>
              <w:szCs w:val="16"/>
              <w:lang w:val="en-US"/>
            </w:rPr>
            <w:t>Page</w:t>
          </w:r>
          <w:sdt>
            <w:sdtPr>
              <w:rPr>
                <w:lang w:val="es-ES"/>
              </w:rPr>
              <w:id w:val="250395305"/>
              <w:docPartObj>
                <w:docPartGallery w:val="Page Numbers (Top of Page)"/>
                <w:docPartUnique/>
              </w:docPartObj>
            </w:sdtPr>
            <w:sdtEndPr/>
            <w:sdtContent>
              <w:r w:rsidRPr="00F8273B">
                <w:rPr>
                  <w:sz w:val="16"/>
                  <w:szCs w:val="16"/>
                  <w:lang w:val="en-US"/>
                </w:rPr>
                <w:t xml:space="preserve"> </w:t>
              </w:r>
              <w:r w:rsidRPr="00F8273B">
                <w:rPr>
                  <w:sz w:val="16"/>
                  <w:szCs w:val="16"/>
                  <w:lang w:val="en-US"/>
                </w:rPr>
                <w:fldChar w:fldCharType="begin"/>
              </w:r>
              <w:r w:rsidRPr="00F8273B">
                <w:rPr>
                  <w:sz w:val="16"/>
                  <w:szCs w:val="16"/>
                  <w:lang w:val="en-US"/>
                </w:rPr>
                <w:instrText xml:space="preserve"> PAGE </w:instrText>
              </w:r>
              <w:r w:rsidRPr="00F8273B">
                <w:rPr>
                  <w:sz w:val="16"/>
                  <w:szCs w:val="16"/>
                  <w:lang w:val="en-US"/>
                </w:rPr>
                <w:fldChar w:fldCharType="separate"/>
              </w:r>
              <w:r w:rsidR="00BF16A2">
                <w:rPr>
                  <w:noProof/>
                  <w:sz w:val="16"/>
                  <w:szCs w:val="16"/>
                  <w:lang w:val="en-US"/>
                </w:rPr>
                <w:t>1</w:t>
              </w:r>
              <w:r w:rsidRPr="00F8273B">
                <w:rPr>
                  <w:sz w:val="16"/>
                  <w:szCs w:val="16"/>
                  <w:lang w:val="en-US"/>
                </w:rPr>
                <w:fldChar w:fldCharType="end"/>
              </w:r>
              <w:r w:rsidRPr="00F8273B">
                <w:rPr>
                  <w:sz w:val="16"/>
                  <w:szCs w:val="16"/>
                  <w:lang w:val="en-US"/>
                </w:rPr>
                <w:t xml:space="preserve"> of </w:t>
              </w:r>
              <w:r w:rsidRPr="00F8273B">
                <w:rPr>
                  <w:sz w:val="16"/>
                  <w:szCs w:val="16"/>
                  <w:lang w:val="en-US"/>
                </w:rPr>
                <w:fldChar w:fldCharType="begin"/>
              </w:r>
              <w:r w:rsidRPr="00F8273B">
                <w:rPr>
                  <w:sz w:val="16"/>
                  <w:szCs w:val="16"/>
                  <w:lang w:val="en-US"/>
                </w:rPr>
                <w:instrText xml:space="preserve"> NUMPAGES  </w:instrText>
              </w:r>
              <w:r w:rsidRPr="00F8273B">
                <w:rPr>
                  <w:sz w:val="16"/>
                  <w:szCs w:val="16"/>
                  <w:lang w:val="en-US"/>
                </w:rPr>
                <w:fldChar w:fldCharType="separate"/>
              </w:r>
              <w:r w:rsidR="00BF16A2">
                <w:rPr>
                  <w:noProof/>
                  <w:sz w:val="16"/>
                  <w:szCs w:val="16"/>
                  <w:lang w:val="en-US"/>
                </w:rPr>
                <w:t>2</w:t>
              </w:r>
              <w:r w:rsidRPr="00F8273B">
                <w:rPr>
                  <w:sz w:val="16"/>
                  <w:szCs w:val="16"/>
                  <w:lang w:val="en-US"/>
                </w:rPr>
                <w:fldChar w:fldCharType="end"/>
              </w:r>
            </w:sdtContent>
          </w:sdt>
        </w:p>
      </w:tc>
    </w:tr>
  </w:tbl>
  <w:p w:rsidR="009F5222" w:rsidRDefault="009F5222" w:rsidP="00064E95">
    <w:pPr>
      <w:rPr>
        <w:rStyle w:val="Nmerodepgin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B22" w:rsidRDefault="00BF16A2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3918" o:spid="_x0000_s2049" type="#_x0000_t136" style="position:absolute;margin-left:0;margin-top:0;width:499.6pt;height:199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1093"/>
    <w:multiLevelType w:val="multilevel"/>
    <w:tmpl w:val="F92007D8"/>
    <w:styleLink w:val="Estilo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i/>
        <w:sz w:val="24"/>
        <w:u w:val="single"/>
      </w:rPr>
    </w:lvl>
    <w:lvl w:ilvl="4">
      <w:start w:val="1"/>
      <w:numFmt w:val="decimal"/>
      <w:lvlRestart w:val="1"/>
      <w:lvlText w:val="Fig. 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01AE24C9"/>
    <w:multiLevelType w:val="multilevel"/>
    <w:tmpl w:val="ABA4398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Restart w:val="1"/>
      <w:lvlText w:val="Fig. 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1D08059F"/>
    <w:multiLevelType w:val="singleLevel"/>
    <w:tmpl w:val="218A2B8E"/>
    <w:lvl w:ilvl="0">
      <w:start w:val="1"/>
      <w:numFmt w:val="bullet"/>
      <w:pStyle w:val="Viet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34006E0"/>
    <w:multiLevelType w:val="singleLevel"/>
    <w:tmpl w:val="DA8E0E24"/>
    <w:lvl w:ilvl="0">
      <w:start w:val="1"/>
      <w:numFmt w:val="decimal"/>
      <w:pStyle w:val="Referencia"/>
      <w:lvlText w:val="Ref. %1"/>
      <w:lvlJc w:val="left"/>
      <w:pPr>
        <w:ind w:left="361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u w:val="none"/>
        <w:vertAlign w:val="baseline"/>
      </w:rPr>
    </w:lvl>
  </w:abstractNum>
  <w:abstractNum w:abstractNumId="4">
    <w:nsid w:val="27D84B15"/>
    <w:multiLevelType w:val="hybridMultilevel"/>
    <w:tmpl w:val="43E40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734B47"/>
    <w:multiLevelType w:val="multilevel"/>
    <w:tmpl w:val="EE689FB4"/>
    <w:name w:val="Tablas"/>
    <w:lvl w:ilvl="0">
      <w:start w:val="1"/>
      <w:numFmt w:val="decimal"/>
      <w:lvlText w:val="Tabl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>
    <w:nsid w:val="40DC6744"/>
    <w:multiLevelType w:val="hybridMultilevel"/>
    <w:tmpl w:val="DB7CE7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D46AF2"/>
    <w:multiLevelType w:val="multilevel"/>
    <w:tmpl w:val="92E01EA8"/>
    <w:name w:val="Figuras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Fig. %1-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54AE6CAF"/>
    <w:multiLevelType w:val="multilevel"/>
    <w:tmpl w:val="0C0A001D"/>
    <w:styleLink w:val="Estilo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Arial" w:hAnsi="Arial"/>
        <w:i/>
        <w:sz w:val="24"/>
        <w:u w:val="single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5C7533AE"/>
    <w:multiLevelType w:val="singleLevel"/>
    <w:tmpl w:val="44B64FD6"/>
    <w:lvl w:ilvl="0">
      <w:start w:val="1"/>
      <w:numFmt w:val="bullet"/>
      <w:pStyle w:val="Vieta3"/>
      <w:lvlText w:val="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176284C"/>
    <w:multiLevelType w:val="multilevel"/>
    <w:tmpl w:val="4C12AC74"/>
    <w:name w:val="Tablas3"/>
    <w:lvl w:ilvl="0">
      <w:start w:val="1"/>
      <w:numFmt w:val="decimal"/>
      <w:lvlText w:val="Tabl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6342344A"/>
    <w:multiLevelType w:val="multilevel"/>
    <w:tmpl w:val="773A5C9C"/>
    <w:name w:val="Figuras2"/>
    <w:lvl w:ilvl="0">
      <w:start w:val="1"/>
      <w:numFmt w:val="decimal"/>
      <w:lvlText w:val="Figur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6D5C433F"/>
    <w:multiLevelType w:val="multilevel"/>
    <w:tmpl w:val="3DD0D8AE"/>
    <w:name w:val="Tablas2"/>
    <w:lvl w:ilvl="0">
      <w:start w:val="1"/>
      <w:numFmt w:val="decimal"/>
      <w:lvlText w:val="Tabl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6F2650E6"/>
    <w:multiLevelType w:val="multilevel"/>
    <w:tmpl w:val="B1A0FD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>
    <w:nsid w:val="72A8634E"/>
    <w:multiLevelType w:val="multilevel"/>
    <w:tmpl w:val="C906671A"/>
    <w:styleLink w:val="Estilo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Figure %1.%2.%3:"/>
      <w:lvlJc w:val="left"/>
      <w:pPr>
        <w:tabs>
          <w:tab w:val="num" w:pos="2160"/>
        </w:tabs>
        <w:ind w:left="1418" w:hanging="1418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79157A6D"/>
    <w:multiLevelType w:val="singleLevel"/>
    <w:tmpl w:val="614277D2"/>
    <w:lvl w:ilvl="0">
      <w:start w:val="1"/>
      <w:numFmt w:val="bullet"/>
      <w:pStyle w:val="Vieta2"/>
      <w:lvlText w:val=""/>
      <w:lvlJc w:val="left"/>
      <w:pPr>
        <w:tabs>
          <w:tab w:val="num" w:pos="1069"/>
        </w:tabs>
        <w:ind w:left="1066" w:hanging="357"/>
      </w:pPr>
      <w:rPr>
        <w:rFonts w:ascii="Symbol" w:hAnsi="Symbol" w:hint="default"/>
      </w:rPr>
    </w:lvl>
  </w:abstractNum>
  <w:abstractNum w:abstractNumId="16">
    <w:nsid w:val="7D12671E"/>
    <w:multiLevelType w:val="multilevel"/>
    <w:tmpl w:val="783C342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Arial" w:hAnsi="Arial" w:hint="default"/>
        <w:b w:val="0"/>
        <w:i/>
        <w:color w:val="auto"/>
        <w:sz w:val="24"/>
        <w:u w:val="single"/>
      </w:rPr>
    </w:lvl>
    <w:lvl w:ilvl="4">
      <w:start w:val="1"/>
      <w:numFmt w:val="decimal"/>
      <w:lvlRestart w:val="1"/>
      <w:pStyle w:val="Piedefigura"/>
      <w:lvlText w:val="Fig. %1-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pStyle w:val="Piedetabla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>
    <w:nsid w:val="7DBD1A0C"/>
    <w:multiLevelType w:val="hybridMultilevel"/>
    <w:tmpl w:val="DDE681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5"/>
  </w:num>
  <w:num w:numId="4">
    <w:abstractNumId w:val="2"/>
  </w:num>
  <w:num w:numId="5">
    <w:abstractNumId w:val="14"/>
  </w:num>
  <w:num w:numId="6">
    <w:abstractNumId w:val="13"/>
  </w:num>
  <w:num w:numId="7">
    <w:abstractNumId w:val="0"/>
  </w:num>
  <w:num w:numId="8">
    <w:abstractNumId w:val="8"/>
  </w:num>
  <w:num w:numId="9">
    <w:abstractNumId w:val="16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3">
    <w:abstractNumId w:val="16"/>
  </w:num>
  <w:num w:numId="14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5">
    <w:abstractNumId w:val="14"/>
  </w:num>
  <w:num w:numId="16">
    <w:abstractNumId w:val="0"/>
  </w:num>
  <w:num w:numId="17">
    <w:abstractNumId w:val="8"/>
  </w:num>
  <w:num w:numId="18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ure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0">
    <w:abstractNumId w:val="3"/>
  </w:num>
  <w:num w:numId="21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2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3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5">
    <w:abstractNumId w:val="13"/>
  </w:num>
  <w:num w:numId="26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7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9">
    <w:abstractNumId w:val="2"/>
  </w:num>
  <w:num w:numId="30">
    <w:abstractNumId w:val="15"/>
  </w:num>
  <w:num w:numId="31">
    <w:abstractNumId w:val="9"/>
  </w:num>
  <w:num w:numId="32">
    <w:abstractNumId w:val="4"/>
  </w:num>
  <w:num w:numId="33">
    <w:abstractNumId w:val="17"/>
  </w:num>
  <w:num w:numId="3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73B"/>
    <w:rsid w:val="00011C91"/>
    <w:rsid w:val="00021E56"/>
    <w:rsid w:val="0002284A"/>
    <w:rsid w:val="00024602"/>
    <w:rsid w:val="00037CD1"/>
    <w:rsid w:val="00064E95"/>
    <w:rsid w:val="00067735"/>
    <w:rsid w:val="00067C53"/>
    <w:rsid w:val="00071014"/>
    <w:rsid w:val="00073ED8"/>
    <w:rsid w:val="00075515"/>
    <w:rsid w:val="00096044"/>
    <w:rsid w:val="000B534F"/>
    <w:rsid w:val="000C3F6A"/>
    <w:rsid w:val="000D21DC"/>
    <w:rsid w:val="000D4335"/>
    <w:rsid w:val="000D708E"/>
    <w:rsid w:val="000F7B88"/>
    <w:rsid w:val="001133CA"/>
    <w:rsid w:val="00114E22"/>
    <w:rsid w:val="00117BF8"/>
    <w:rsid w:val="001361D4"/>
    <w:rsid w:val="0015119D"/>
    <w:rsid w:val="001548BF"/>
    <w:rsid w:val="001806E8"/>
    <w:rsid w:val="00181AA2"/>
    <w:rsid w:val="001873CD"/>
    <w:rsid w:val="001A0820"/>
    <w:rsid w:val="001B1942"/>
    <w:rsid w:val="001C18CB"/>
    <w:rsid w:val="001E2F79"/>
    <w:rsid w:val="00220623"/>
    <w:rsid w:val="00237281"/>
    <w:rsid w:val="002545D6"/>
    <w:rsid w:val="002578FC"/>
    <w:rsid w:val="00264CA8"/>
    <w:rsid w:val="002730EB"/>
    <w:rsid w:val="002779B7"/>
    <w:rsid w:val="00277A21"/>
    <w:rsid w:val="0028767A"/>
    <w:rsid w:val="002A4EFF"/>
    <w:rsid w:val="002A7391"/>
    <w:rsid w:val="002A76BD"/>
    <w:rsid w:val="002B7E2C"/>
    <w:rsid w:val="002E07F7"/>
    <w:rsid w:val="002E162C"/>
    <w:rsid w:val="002E2E5E"/>
    <w:rsid w:val="002F1BE4"/>
    <w:rsid w:val="002F30B8"/>
    <w:rsid w:val="003019CC"/>
    <w:rsid w:val="00327E6C"/>
    <w:rsid w:val="00383B3C"/>
    <w:rsid w:val="0039177C"/>
    <w:rsid w:val="00394262"/>
    <w:rsid w:val="0039707C"/>
    <w:rsid w:val="003A23FB"/>
    <w:rsid w:val="003C2F7A"/>
    <w:rsid w:val="003D1408"/>
    <w:rsid w:val="003D2396"/>
    <w:rsid w:val="003F0DED"/>
    <w:rsid w:val="003F6044"/>
    <w:rsid w:val="003F7BA0"/>
    <w:rsid w:val="00411961"/>
    <w:rsid w:val="00416665"/>
    <w:rsid w:val="0042252C"/>
    <w:rsid w:val="0042536E"/>
    <w:rsid w:val="0047050B"/>
    <w:rsid w:val="004802D4"/>
    <w:rsid w:val="00483C0B"/>
    <w:rsid w:val="00495C0B"/>
    <w:rsid w:val="00496653"/>
    <w:rsid w:val="004D158B"/>
    <w:rsid w:val="004E34FE"/>
    <w:rsid w:val="004F1A1F"/>
    <w:rsid w:val="00501375"/>
    <w:rsid w:val="0050335D"/>
    <w:rsid w:val="005241C4"/>
    <w:rsid w:val="00542811"/>
    <w:rsid w:val="00546052"/>
    <w:rsid w:val="00576B2A"/>
    <w:rsid w:val="00576C8B"/>
    <w:rsid w:val="005805E1"/>
    <w:rsid w:val="00580AB4"/>
    <w:rsid w:val="0058491F"/>
    <w:rsid w:val="005A6D1F"/>
    <w:rsid w:val="005D0C4E"/>
    <w:rsid w:val="00602A19"/>
    <w:rsid w:val="00612C26"/>
    <w:rsid w:val="006158B8"/>
    <w:rsid w:val="006238A4"/>
    <w:rsid w:val="00637555"/>
    <w:rsid w:val="00671E19"/>
    <w:rsid w:val="00673169"/>
    <w:rsid w:val="00676561"/>
    <w:rsid w:val="0068307C"/>
    <w:rsid w:val="00687B41"/>
    <w:rsid w:val="006B117B"/>
    <w:rsid w:val="006B6E46"/>
    <w:rsid w:val="006E39F5"/>
    <w:rsid w:val="00713022"/>
    <w:rsid w:val="007309D1"/>
    <w:rsid w:val="0073120D"/>
    <w:rsid w:val="00737897"/>
    <w:rsid w:val="007472C7"/>
    <w:rsid w:val="00756337"/>
    <w:rsid w:val="00763CF4"/>
    <w:rsid w:val="00775ACB"/>
    <w:rsid w:val="00785817"/>
    <w:rsid w:val="00793037"/>
    <w:rsid w:val="00795A2D"/>
    <w:rsid w:val="007A471D"/>
    <w:rsid w:val="007A68E6"/>
    <w:rsid w:val="007B7D11"/>
    <w:rsid w:val="007E0F7B"/>
    <w:rsid w:val="007F5CB2"/>
    <w:rsid w:val="008107CB"/>
    <w:rsid w:val="00810B1A"/>
    <w:rsid w:val="00816581"/>
    <w:rsid w:val="00844ADD"/>
    <w:rsid w:val="00856015"/>
    <w:rsid w:val="0088003A"/>
    <w:rsid w:val="00881AAF"/>
    <w:rsid w:val="00890482"/>
    <w:rsid w:val="008A172A"/>
    <w:rsid w:val="008B58E3"/>
    <w:rsid w:val="008C7DAE"/>
    <w:rsid w:val="008D0A2F"/>
    <w:rsid w:val="008D4C03"/>
    <w:rsid w:val="008E7C36"/>
    <w:rsid w:val="008F3F8E"/>
    <w:rsid w:val="008F5010"/>
    <w:rsid w:val="00904DC1"/>
    <w:rsid w:val="00916C85"/>
    <w:rsid w:val="00973F42"/>
    <w:rsid w:val="00983F44"/>
    <w:rsid w:val="009846B7"/>
    <w:rsid w:val="00992A67"/>
    <w:rsid w:val="009A0619"/>
    <w:rsid w:val="009A70A0"/>
    <w:rsid w:val="009B5540"/>
    <w:rsid w:val="009D008F"/>
    <w:rsid w:val="009E354C"/>
    <w:rsid w:val="009F5222"/>
    <w:rsid w:val="00A004D6"/>
    <w:rsid w:val="00A202BF"/>
    <w:rsid w:val="00A47137"/>
    <w:rsid w:val="00A47A53"/>
    <w:rsid w:val="00A53BEB"/>
    <w:rsid w:val="00A5566E"/>
    <w:rsid w:val="00A5680D"/>
    <w:rsid w:val="00A80770"/>
    <w:rsid w:val="00A90930"/>
    <w:rsid w:val="00A9181E"/>
    <w:rsid w:val="00A95A86"/>
    <w:rsid w:val="00AA6632"/>
    <w:rsid w:val="00AB08A9"/>
    <w:rsid w:val="00AB535A"/>
    <w:rsid w:val="00AB5D59"/>
    <w:rsid w:val="00AD03FD"/>
    <w:rsid w:val="00AF7AFB"/>
    <w:rsid w:val="00B07388"/>
    <w:rsid w:val="00B10E92"/>
    <w:rsid w:val="00B13BE8"/>
    <w:rsid w:val="00B26FE3"/>
    <w:rsid w:val="00B31EE8"/>
    <w:rsid w:val="00B40DE8"/>
    <w:rsid w:val="00B60A9A"/>
    <w:rsid w:val="00B6467A"/>
    <w:rsid w:val="00B87C10"/>
    <w:rsid w:val="00B94A5C"/>
    <w:rsid w:val="00B94ADE"/>
    <w:rsid w:val="00BB37D4"/>
    <w:rsid w:val="00BB4257"/>
    <w:rsid w:val="00BC536E"/>
    <w:rsid w:val="00BD7B9A"/>
    <w:rsid w:val="00BF16A2"/>
    <w:rsid w:val="00BF5C79"/>
    <w:rsid w:val="00BF65F7"/>
    <w:rsid w:val="00BF7FE0"/>
    <w:rsid w:val="00C0034F"/>
    <w:rsid w:val="00C019F4"/>
    <w:rsid w:val="00C03277"/>
    <w:rsid w:val="00C30EEC"/>
    <w:rsid w:val="00C3624B"/>
    <w:rsid w:val="00C40B22"/>
    <w:rsid w:val="00C53B0D"/>
    <w:rsid w:val="00C72C0A"/>
    <w:rsid w:val="00C82966"/>
    <w:rsid w:val="00C94616"/>
    <w:rsid w:val="00CA58DE"/>
    <w:rsid w:val="00CD063D"/>
    <w:rsid w:val="00CD6931"/>
    <w:rsid w:val="00CE65E9"/>
    <w:rsid w:val="00CE70AD"/>
    <w:rsid w:val="00CF4F3E"/>
    <w:rsid w:val="00D2593E"/>
    <w:rsid w:val="00D26E78"/>
    <w:rsid w:val="00D271BA"/>
    <w:rsid w:val="00D40DF5"/>
    <w:rsid w:val="00D422B4"/>
    <w:rsid w:val="00D505D2"/>
    <w:rsid w:val="00D70736"/>
    <w:rsid w:val="00D734E4"/>
    <w:rsid w:val="00D73724"/>
    <w:rsid w:val="00D864B9"/>
    <w:rsid w:val="00D92B02"/>
    <w:rsid w:val="00D9722E"/>
    <w:rsid w:val="00DA68F3"/>
    <w:rsid w:val="00DB5488"/>
    <w:rsid w:val="00DC013E"/>
    <w:rsid w:val="00DC5438"/>
    <w:rsid w:val="00DC7F63"/>
    <w:rsid w:val="00DE187A"/>
    <w:rsid w:val="00DE6034"/>
    <w:rsid w:val="00DE7825"/>
    <w:rsid w:val="00DF2A7C"/>
    <w:rsid w:val="00DF40DA"/>
    <w:rsid w:val="00DF7FF8"/>
    <w:rsid w:val="00E03BE9"/>
    <w:rsid w:val="00E061B1"/>
    <w:rsid w:val="00E23AEB"/>
    <w:rsid w:val="00E246DD"/>
    <w:rsid w:val="00E262F6"/>
    <w:rsid w:val="00E3524D"/>
    <w:rsid w:val="00E37649"/>
    <w:rsid w:val="00E50DFA"/>
    <w:rsid w:val="00E652B6"/>
    <w:rsid w:val="00EA045C"/>
    <w:rsid w:val="00EA5602"/>
    <w:rsid w:val="00EC37DC"/>
    <w:rsid w:val="00ED558F"/>
    <w:rsid w:val="00ED58E2"/>
    <w:rsid w:val="00EE54C9"/>
    <w:rsid w:val="00F00834"/>
    <w:rsid w:val="00F77816"/>
    <w:rsid w:val="00F8273B"/>
    <w:rsid w:val="00F9682B"/>
    <w:rsid w:val="00FA7B39"/>
    <w:rsid w:val="00FB211F"/>
    <w:rsid w:val="00FB49D3"/>
    <w:rsid w:val="00FD44D9"/>
    <w:rsid w:val="00FE4992"/>
    <w:rsid w:val="00F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0" w:unhideWhenUsed="0"/>
    <w:lsdException w:name="Default Paragraph Font" w:uiPriority="1"/>
    <w:lsdException w:name="Body Text" w:uiPriority="0" w:qFormat="1"/>
    <w:lsdException w:name="Subtitle" w:uiPriority="11" w:unhideWhenUsed="0" w:qFormat="1"/>
    <w:lsdException w:name="Block Text" w:uiPriority="0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7D4"/>
    <w:rPr>
      <w:rFonts w:ascii="Arial" w:hAnsi="Arial"/>
      <w:sz w:val="22"/>
      <w:lang w:val="en-GB" w:eastAsia="en-US"/>
    </w:rPr>
  </w:style>
  <w:style w:type="paragraph" w:styleId="Ttulo1">
    <w:name w:val="heading 1"/>
    <w:basedOn w:val="Normal"/>
    <w:next w:val="Textoindependiente"/>
    <w:qFormat/>
    <w:rsid w:val="00BB37D4"/>
    <w:pPr>
      <w:keepNext/>
      <w:pageBreakBefore/>
      <w:numPr>
        <w:numId w:val="28"/>
      </w:numPr>
      <w:tabs>
        <w:tab w:val="left" w:pos="567"/>
      </w:tabs>
      <w:spacing w:before="240" w:after="240"/>
      <w:outlineLvl w:val="0"/>
    </w:pPr>
    <w:rPr>
      <w:b/>
      <w:sz w:val="36"/>
    </w:rPr>
  </w:style>
  <w:style w:type="paragraph" w:styleId="Ttulo2">
    <w:name w:val="heading 2"/>
    <w:basedOn w:val="Normal"/>
    <w:next w:val="Textoindependiente"/>
    <w:qFormat/>
    <w:rsid w:val="00BB37D4"/>
    <w:pPr>
      <w:keepNext/>
      <w:numPr>
        <w:ilvl w:val="1"/>
        <w:numId w:val="28"/>
      </w:numPr>
      <w:tabs>
        <w:tab w:val="left" w:pos="709"/>
      </w:tabs>
      <w:spacing w:before="240" w:after="240"/>
      <w:outlineLvl w:val="1"/>
    </w:pPr>
    <w:rPr>
      <w:b/>
      <w:sz w:val="32"/>
    </w:rPr>
  </w:style>
  <w:style w:type="paragraph" w:styleId="Ttulo3">
    <w:name w:val="heading 3"/>
    <w:basedOn w:val="Normal"/>
    <w:next w:val="Textoindependiente"/>
    <w:qFormat/>
    <w:rsid w:val="00BB37D4"/>
    <w:pPr>
      <w:keepNext/>
      <w:numPr>
        <w:ilvl w:val="2"/>
        <w:numId w:val="28"/>
      </w:numPr>
      <w:tabs>
        <w:tab w:val="left" w:pos="851"/>
      </w:tabs>
      <w:suppressAutoHyphens/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Textoindependiente"/>
    <w:qFormat/>
    <w:rsid w:val="00BB37D4"/>
    <w:pPr>
      <w:keepNext/>
      <w:numPr>
        <w:ilvl w:val="3"/>
        <w:numId w:val="28"/>
      </w:numPr>
      <w:tabs>
        <w:tab w:val="left" w:pos="993"/>
      </w:tabs>
      <w:suppressAutoHyphens/>
      <w:spacing w:before="240" w:after="120"/>
      <w:outlineLvl w:val="3"/>
    </w:pPr>
    <w:rPr>
      <w:i/>
      <w:sz w:val="24"/>
      <w:szCs w:val="24"/>
      <w:u w:val="single"/>
    </w:rPr>
  </w:style>
  <w:style w:type="paragraph" w:styleId="Ttulo5">
    <w:name w:val="heading 5"/>
    <w:basedOn w:val="Normal"/>
    <w:next w:val="Normal"/>
    <w:qFormat/>
    <w:rsid w:val="00BB37D4"/>
    <w:pPr>
      <w:keepNext/>
      <w:suppressAutoHyphens/>
      <w:spacing w:before="240" w:after="120"/>
      <w:outlineLvl w:val="4"/>
    </w:pPr>
    <w:rPr>
      <w:i/>
      <w:sz w:val="24"/>
      <w:szCs w:val="24"/>
      <w:u w:val="single"/>
    </w:rPr>
  </w:style>
  <w:style w:type="paragraph" w:styleId="Ttulo6">
    <w:name w:val="heading 6"/>
    <w:basedOn w:val="Normal"/>
    <w:next w:val="Normal"/>
    <w:qFormat/>
    <w:rsid w:val="00BB37D4"/>
    <w:pPr>
      <w:keepNext/>
      <w:numPr>
        <w:ilvl w:val="5"/>
        <w:numId w:val="25"/>
      </w:numPr>
      <w:suppressAutoHyphens/>
      <w:spacing w:before="240" w:after="120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BB37D4"/>
    <w:pPr>
      <w:keepNext/>
      <w:numPr>
        <w:ilvl w:val="6"/>
        <w:numId w:val="28"/>
      </w:numPr>
      <w:suppressAutoHyphens/>
      <w:spacing w:before="240" w:after="120"/>
      <w:outlineLvl w:val="6"/>
    </w:pPr>
    <w:rPr>
      <w:b/>
      <w:u w:val="single"/>
    </w:rPr>
  </w:style>
  <w:style w:type="paragraph" w:styleId="Ttulo8">
    <w:name w:val="heading 8"/>
    <w:basedOn w:val="Normal"/>
    <w:next w:val="Normal"/>
    <w:qFormat/>
    <w:rsid w:val="00BB37D4"/>
    <w:pPr>
      <w:keepNext/>
      <w:numPr>
        <w:ilvl w:val="7"/>
        <w:numId w:val="28"/>
      </w:numPr>
      <w:suppressAutoHyphens/>
      <w:spacing w:before="240" w:after="12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rsid w:val="00BB37D4"/>
    <w:pPr>
      <w:keepNext/>
      <w:numPr>
        <w:ilvl w:val="8"/>
        <w:numId w:val="28"/>
      </w:numPr>
      <w:suppressAutoHyphens/>
      <w:spacing w:before="240" w:after="120"/>
      <w:outlineLvl w:val="8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3">
    <w:name w:val="Viñeta 3"/>
    <w:basedOn w:val="Normal"/>
    <w:rsid w:val="00BB37D4"/>
    <w:pPr>
      <w:numPr>
        <w:numId w:val="31"/>
      </w:numPr>
      <w:spacing w:before="120" w:after="120"/>
      <w:jc w:val="both"/>
    </w:pPr>
  </w:style>
  <w:style w:type="paragraph" w:customStyle="1" w:styleId="Referencia">
    <w:name w:val="Referencia"/>
    <w:basedOn w:val="Normal"/>
    <w:qFormat/>
    <w:rsid w:val="005241C4"/>
    <w:pPr>
      <w:numPr>
        <w:numId w:val="20"/>
      </w:numPr>
      <w:tabs>
        <w:tab w:val="left" w:pos="851"/>
        <w:tab w:val="center" w:pos="4649"/>
        <w:tab w:val="left" w:pos="5103"/>
      </w:tabs>
      <w:spacing w:before="120"/>
      <w:ind w:left="5103" w:hanging="5103"/>
    </w:pPr>
  </w:style>
  <w:style w:type="character" w:styleId="Nmerodepgina">
    <w:name w:val="page number"/>
    <w:basedOn w:val="Fuentedeprrafopredeter"/>
    <w:semiHidden/>
    <w:rsid w:val="00BB37D4"/>
  </w:style>
  <w:style w:type="paragraph" w:styleId="Textodebloque">
    <w:name w:val="Block Text"/>
    <w:basedOn w:val="Normal"/>
    <w:rsid w:val="00BB37D4"/>
    <w:pPr>
      <w:spacing w:before="120" w:after="120"/>
      <w:jc w:val="both"/>
    </w:pPr>
  </w:style>
  <w:style w:type="paragraph" w:customStyle="1" w:styleId="Vieta2">
    <w:name w:val="Viñeta 2"/>
    <w:basedOn w:val="Normal"/>
    <w:rsid w:val="00BB37D4"/>
    <w:pPr>
      <w:numPr>
        <w:numId w:val="30"/>
      </w:numPr>
      <w:spacing w:before="120" w:after="120"/>
      <w:jc w:val="both"/>
    </w:pPr>
  </w:style>
  <w:style w:type="paragraph" w:customStyle="1" w:styleId="Vieta1">
    <w:name w:val="Viñeta 1"/>
    <w:basedOn w:val="Normal"/>
    <w:rsid w:val="00BB37D4"/>
    <w:pPr>
      <w:numPr>
        <w:numId w:val="29"/>
      </w:numPr>
      <w:tabs>
        <w:tab w:val="left" w:pos="993"/>
      </w:tabs>
      <w:spacing w:before="120" w:after="120"/>
      <w:jc w:val="both"/>
    </w:pPr>
    <w:rPr>
      <w:snapToGrid w:val="0"/>
    </w:rPr>
  </w:style>
  <w:style w:type="paragraph" w:styleId="Textoindependiente">
    <w:name w:val="Body Text"/>
    <w:basedOn w:val="Normal"/>
    <w:link w:val="TextoindependienteCar"/>
    <w:qFormat/>
    <w:rsid w:val="00501375"/>
    <w:pPr>
      <w:suppressAutoHyphens/>
      <w:spacing w:before="240" w:after="120"/>
      <w:jc w:val="both"/>
    </w:pPr>
    <w:rPr>
      <w:szCs w:val="22"/>
    </w:rPr>
  </w:style>
  <w:style w:type="paragraph" w:styleId="TDC1">
    <w:name w:val="toc 1"/>
    <w:basedOn w:val="Normal"/>
    <w:next w:val="Textoindependiente"/>
    <w:autoRedefine/>
    <w:uiPriority w:val="39"/>
    <w:rsid w:val="00BB37D4"/>
    <w:pPr>
      <w:tabs>
        <w:tab w:val="left" w:pos="426"/>
        <w:tab w:val="right" w:leader="dot" w:pos="9923"/>
      </w:tabs>
      <w:spacing w:before="360" w:after="120"/>
      <w:ind w:left="426" w:hanging="426"/>
    </w:pPr>
    <w:rPr>
      <w:b/>
      <w:noProof/>
      <w:sz w:val="24"/>
    </w:rPr>
  </w:style>
  <w:style w:type="paragraph" w:styleId="TDC2">
    <w:name w:val="toc 2"/>
    <w:basedOn w:val="Normal"/>
    <w:next w:val="Normal"/>
    <w:autoRedefine/>
    <w:uiPriority w:val="39"/>
    <w:rsid w:val="00BB37D4"/>
    <w:pPr>
      <w:tabs>
        <w:tab w:val="left" w:pos="851"/>
        <w:tab w:val="right" w:leader="dot" w:pos="9923"/>
      </w:tabs>
      <w:spacing w:before="120" w:after="120"/>
      <w:ind w:left="851" w:hanging="425"/>
    </w:pPr>
    <w:rPr>
      <w:noProof/>
      <w:szCs w:val="22"/>
    </w:rPr>
  </w:style>
  <w:style w:type="paragraph" w:styleId="Encabezado">
    <w:name w:val="header"/>
    <w:basedOn w:val="Normal"/>
    <w:semiHidden/>
    <w:rsid w:val="00BB37D4"/>
    <w:pPr>
      <w:tabs>
        <w:tab w:val="center" w:pos="4678"/>
        <w:tab w:val="right" w:pos="9923"/>
      </w:tabs>
      <w:spacing w:before="240"/>
    </w:pPr>
    <w:rPr>
      <w:b/>
      <w:noProof/>
    </w:rPr>
  </w:style>
  <w:style w:type="paragraph" w:customStyle="1" w:styleId="Figura">
    <w:name w:val="Figura"/>
    <w:basedOn w:val="Textoindependiente"/>
    <w:next w:val="Textoindependiente"/>
    <w:rsid w:val="00BB37D4"/>
    <w:pPr>
      <w:jc w:val="center"/>
      <w:outlineLvl w:val="2"/>
    </w:pPr>
    <w:rPr>
      <w:u w:val="single"/>
    </w:rPr>
  </w:style>
  <w:style w:type="paragraph" w:styleId="Piedepgina">
    <w:name w:val="footer"/>
    <w:basedOn w:val="Normal"/>
    <w:link w:val="PiedepginaCar"/>
    <w:uiPriority w:val="99"/>
    <w:rsid w:val="00BB37D4"/>
    <w:pPr>
      <w:tabs>
        <w:tab w:val="center" w:pos="4678"/>
        <w:tab w:val="right" w:pos="9923"/>
      </w:tabs>
    </w:pPr>
  </w:style>
  <w:style w:type="paragraph" w:styleId="Ttulo">
    <w:name w:val="Title"/>
    <w:basedOn w:val="Normal"/>
    <w:next w:val="Textoindependiente"/>
    <w:rsid w:val="00BB37D4"/>
    <w:pPr>
      <w:spacing w:before="240" w:after="120"/>
      <w:jc w:val="center"/>
      <w:outlineLvl w:val="0"/>
    </w:pPr>
    <w:rPr>
      <w:b/>
      <w:sz w:val="40"/>
    </w:rPr>
  </w:style>
  <w:style w:type="paragraph" w:styleId="TDC3">
    <w:name w:val="toc 3"/>
    <w:basedOn w:val="Normal"/>
    <w:next w:val="Normal"/>
    <w:autoRedefine/>
    <w:uiPriority w:val="39"/>
    <w:rsid w:val="00BB37D4"/>
    <w:pPr>
      <w:tabs>
        <w:tab w:val="left" w:pos="1701"/>
        <w:tab w:val="right" w:leader="dot" w:pos="9912"/>
      </w:tabs>
      <w:ind w:left="1843" w:hanging="1361"/>
    </w:pPr>
    <w:rPr>
      <w:noProof/>
    </w:rPr>
  </w:style>
  <w:style w:type="table" w:styleId="Tablaconcuadrcula">
    <w:name w:val="Table Grid"/>
    <w:basedOn w:val="Tablanormal"/>
    <w:uiPriority w:val="59"/>
    <w:rsid w:val="00BB3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numbering" w:customStyle="1" w:styleId="Estilo1">
    <w:name w:val="Estilo1"/>
    <w:uiPriority w:val="99"/>
    <w:rsid w:val="00BB37D4"/>
    <w:pPr>
      <w:numPr>
        <w:numId w:val="5"/>
      </w:numPr>
    </w:pPr>
  </w:style>
  <w:style w:type="paragraph" w:customStyle="1" w:styleId="Tabla">
    <w:name w:val="Tabla"/>
    <w:basedOn w:val="Normal"/>
    <w:link w:val="TablaCar"/>
    <w:qFormat/>
    <w:rsid w:val="00BB37D4"/>
    <w:pPr>
      <w:spacing w:before="60" w:after="60"/>
      <w:jc w:val="center"/>
    </w:pPr>
    <w:rPr>
      <w:sz w:val="20"/>
    </w:rPr>
  </w:style>
  <w:style w:type="paragraph" w:customStyle="1" w:styleId="Pie">
    <w:name w:val="Pie"/>
    <w:basedOn w:val="Tabla"/>
    <w:link w:val="PieCar"/>
    <w:rsid w:val="00BB37D4"/>
    <w:rPr>
      <w:i/>
      <w:sz w:val="22"/>
      <w:szCs w:val="22"/>
    </w:rPr>
  </w:style>
  <w:style w:type="character" w:customStyle="1" w:styleId="TablaCar">
    <w:name w:val="Tabla Car"/>
    <w:link w:val="Tabla"/>
    <w:rsid w:val="00BB37D4"/>
    <w:rPr>
      <w:rFonts w:ascii="Arial" w:hAnsi="Arial"/>
      <w:lang w:val="en-GB" w:eastAsia="en-US"/>
    </w:rPr>
  </w:style>
  <w:style w:type="character" w:customStyle="1" w:styleId="PieCar">
    <w:name w:val="Pie Car"/>
    <w:link w:val="Pie"/>
    <w:rsid w:val="00BB37D4"/>
    <w:rPr>
      <w:rFonts w:ascii="Arial" w:hAnsi="Arial"/>
      <w:i/>
      <w:sz w:val="22"/>
      <w:szCs w:val="22"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BB37D4"/>
    <w:rPr>
      <w:rFonts w:ascii="Arial" w:hAnsi="Arial"/>
      <w:sz w:val="22"/>
      <w:lang w:val="en-GB" w:eastAsia="en-US"/>
    </w:rPr>
  </w:style>
  <w:style w:type="paragraph" w:customStyle="1" w:styleId="Piedetabla">
    <w:name w:val="Pie de tabla"/>
    <w:basedOn w:val="Normal"/>
    <w:next w:val="Textoindependiente"/>
    <w:link w:val="PiedetablaCar"/>
    <w:qFormat/>
    <w:rsid w:val="00BB37D4"/>
    <w:pPr>
      <w:numPr>
        <w:ilvl w:val="5"/>
        <w:numId w:val="28"/>
      </w:numPr>
      <w:tabs>
        <w:tab w:val="left" w:pos="1134"/>
      </w:tabs>
      <w:spacing w:before="120" w:after="120"/>
      <w:jc w:val="center"/>
    </w:pPr>
    <w:rPr>
      <w:i/>
      <w:szCs w:val="22"/>
    </w:rPr>
  </w:style>
  <w:style w:type="paragraph" w:customStyle="1" w:styleId="Piedefigura">
    <w:name w:val="Pie de figura"/>
    <w:basedOn w:val="Normal"/>
    <w:next w:val="Textoindependiente"/>
    <w:link w:val="PiedefiguraCar"/>
    <w:qFormat/>
    <w:rsid w:val="00BB37D4"/>
    <w:pPr>
      <w:numPr>
        <w:ilvl w:val="4"/>
        <w:numId w:val="28"/>
      </w:numPr>
      <w:tabs>
        <w:tab w:val="left" w:pos="1134"/>
      </w:tabs>
      <w:spacing w:before="120" w:after="120"/>
      <w:jc w:val="center"/>
    </w:pPr>
    <w:rPr>
      <w:i/>
    </w:rPr>
  </w:style>
  <w:style w:type="character" w:customStyle="1" w:styleId="PiedetablaCar">
    <w:name w:val="Pie de tabla Car"/>
    <w:basedOn w:val="PieCar"/>
    <w:link w:val="Piedetabla"/>
    <w:rsid w:val="00BB37D4"/>
    <w:rPr>
      <w:rFonts w:ascii="Arial" w:hAnsi="Arial"/>
      <w:i/>
      <w:sz w:val="22"/>
      <w:szCs w:val="22"/>
      <w:lang w:val="en-GB" w:eastAsia="en-US"/>
    </w:rPr>
  </w:style>
  <w:style w:type="numbering" w:customStyle="1" w:styleId="Estilo2">
    <w:name w:val="Estilo2"/>
    <w:uiPriority w:val="99"/>
    <w:rsid w:val="00BB37D4"/>
    <w:pPr>
      <w:numPr>
        <w:numId w:val="7"/>
      </w:numPr>
    </w:pPr>
  </w:style>
  <w:style w:type="character" w:customStyle="1" w:styleId="PiedefiguraCar">
    <w:name w:val="Pie de figura Car"/>
    <w:basedOn w:val="Fuentedeprrafopredeter"/>
    <w:link w:val="Piedefigura"/>
    <w:rsid w:val="00BB37D4"/>
    <w:rPr>
      <w:rFonts w:ascii="Arial" w:hAnsi="Arial"/>
      <w:i/>
      <w:sz w:val="22"/>
      <w:lang w:val="en-GB" w:eastAsia="en-US"/>
    </w:rPr>
  </w:style>
  <w:style w:type="numbering" w:customStyle="1" w:styleId="Estilo3">
    <w:name w:val="Estilo3"/>
    <w:uiPriority w:val="99"/>
    <w:rsid w:val="00BB37D4"/>
    <w:pPr>
      <w:numPr>
        <w:numId w:val="8"/>
      </w:numPr>
    </w:pPr>
  </w:style>
  <w:style w:type="character" w:styleId="Hipervnculo">
    <w:name w:val="Hyperlink"/>
    <w:basedOn w:val="Fuentedeprrafopredeter"/>
    <w:uiPriority w:val="99"/>
    <w:unhideWhenUsed/>
    <w:rsid w:val="00BB37D4"/>
    <w:rPr>
      <w:color w:val="0000FF" w:themeColor="hyperlink"/>
      <w:u w:val="single"/>
    </w:rPr>
  </w:style>
  <w:style w:type="paragraph" w:customStyle="1" w:styleId="Abreviatura">
    <w:name w:val="Abreviatura"/>
    <w:basedOn w:val="Normal"/>
    <w:link w:val="AbreviaturaCar"/>
    <w:qFormat/>
    <w:rsid w:val="00BB37D4"/>
    <w:pPr>
      <w:tabs>
        <w:tab w:val="left" w:pos="1134"/>
        <w:tab w:val="left" w:pos="1985"/>
      </w:tabs>
      <w:spacing w:before="120"/>
      <w:ind w:left="1985" w:hanging="1985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rsid w:val="00501375"/>
    <w:rPr>
      <w:rFonts w:ascii="Arial" w:hAnsi="Arial"/>
      <w:sz w:val="22"/>
      <w:szCs w:val="22"/>
      <w:lang w:val="en-GB" w:eastAsia="en-US"/>
    </w:rPr>
  </w:style>
  <w:style w:type="character" w:customStyle="1" w:styleId="AbreviaturaCar">
    <w:name w:val="Abreviatura Car"/>
    <w:basedOn w:val="TextoindependienteCar"/>
    <w:link w:val="Abreviatura"/>
    <w:rsid w:val="00BB37D4"/>
    <w:rPr>
      <w:rFonts w:ascii="Arial" w:hAnsi="Arial"/>
      <w:sz w:val="22"/>
      <w:szCs w:val="22"/>
      <w:lang w:val="en-GB" w:eastAsia="en-US"/>
    </w:rPr>
  </w:style>
  <w:style w:type="paragraph" w:customStyle="1" w:styleId="TitulodeIndice">
    <w:name w:val="Titulo de Indice"/>
    <w:basedOn w:val="Normal"/>
    <w:next w:val="Textoindependiente"/>
    <w:link w:val="TitulodeIndiceCar"/>
    <w:qFormat/>
    <w:rsid w:val="00BB37D4"/>
    <w:pPr>
      <w:pageBreakBefore/>
      <w:spacing w:before="240" w:after="120"/>
      <w:jc w:val="center"/>
    </w:pPr>
    <w:rPr>
      <w:b/>
      <w:sz w:val="28"/>
      <w:u w:val="single"/>
    </w:rPr>
  </w:style>
  <w:style w:type="paragraph" w:customStyle="1" w:styleId="Codigo">
    <w:name w:val="Codigo"/>
    <w:basedOn w:val="Normal"/>
    <w:link w:val="CodigoCar"/>
    <w:qFormat/>
    <w:rsid w:val="00BB37D4"/>
    <w:rPr>
      <w:rFonts w:ascii="Courier New" w:hAnsi="Courier New" w:cs="Courier New"/>
    </w:rPr>
  </w:style>
  <w:style w:type="character" w:customStyle="1" w:styleId="TitulodeIndiceCar">
    <w:name w:val="Titulo de Indice Car"/>
    <w:basedOn w:val="Fuentedeprrafopredeter"/>
    <w:link w:val="TitulodeIndice"/>
    <w:rsid w:val="00BB37D4"/>
    <w:rPr>
      <w:rFonts w:ascii="Arial" w:hAnsi="Arial"/>
      <w:b/>
      <w:sz w:val="28"/>
      <w:u w:val="single"/>
      <w:lang w:val="en-GB" w:eastAsia="en-US"/>
    </w:rPr>
  </w:style>
  <w:style w:type="character" w:customStyle="1" w:styleId="CodigoCar">
    <w:name w:val="Codigo Car"/>
    <w:basedOn w:val="Fuentedeprrafopredeter"/>
    <w:link w:val="Codigo"/>
    <w:rsid w:val="00BB37D4"/>
    <w:rPr>
      <w:rFonts w:ascii="Courier New" w:hAnsi="Courier New" w:cs="Courier New"/>
      <w:sz w:val="22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0" w:unhideWhenUsed="0"/>
    <w:lsdException w:name="Default Paragraph Font" w:uiPriority="1"/>
    <w:lsdException w:name="Body Text" w:uiPriority="0" w:qFormat="1"/>
    <w:lsdException w:name="Subtitle" w:uiPriority="11" w:unhideWhenUsed="0" w:qFormat="1"/>
    <w:lsdException w:name="Block Text" w:uiPriority="0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7D4"/>
    <w:rPr>
      <w:rFonts w:ascii="Arial" w:hAnsi="Arial"/>
      <w:sz w:val="22"/>
      <w:lang w:val="en-GB" w:eastAsia="en-US"/>
    </w:rPr>
  </w:style>
  <w:style w:type="paragraph" w:styleId="Ttulo1">
    <w:name w:val="heading 1"/>
    <w:basedOn w:val="Normal"/>
    <w:next w:val="Textoindependiente"/>
    <w:qFormat/>
    <w:rsid w:val="00BB37D4"/>
    <w:pPr>
      <w:keepNext/>
      <w:pageBreakBefore/>
      <w:numPr>
        <w:numId w:val="28"/>
      </w:numPr>
      <w:tabs>
        <w:tab w:val="left" w:pos="567"/>
      </w:tabs>
      <w:spacing w:before="240" w:after="240"/>
      <w:outlineLvl w:val="0"/>
    </w:pPr>
    <w:rPr>
      <w:b/>
      <w:sz w:val="36"/>
    </w:rPr>
  </w:style>
  <w:style w:type="paragraph" w:styleId="Ttulo2">
    <w:name w:val="heading 2"/>
    <w:basedOn w:val="Normal"/>
    <w:next w:val="Textoindependiente"/>
    <w:qFormat/>
    <w:rsid w:val="00BB37D4"/>
    <w:pPr>
      <w:keepNext/>
      <w:numPr>
        <w:ilvl w:val="1"/>
        <w:numId w:val="28"/>
      </w:numPr>
      <w:tabs>
        <w:tab w:val="left" w:pos="709"/>
      </w:tabs>
      <w:spacing w:before="240" w:after="240"/>
      <w:outlineLvl w:val="1"/>
    </w:pPr>
    <w:rPr>
      <w:b/>
      <w:sz w:val="32"/>
    </w:rPr>
  </w:style>
  <w:style w:type="paragraph" w:styleId="Ttulo3">
    <w:name w:val="heading 3"/>
    <w:basedOn w:val="Normal"/>
    <w:next w:val="Textoindependiente"/>
    <w:qFormat/>
    <w:rsid w:val="00BB37D4"/>
    <w:pPr>
      <w:keepNext/>
      <w:numPr>
        <w:ilvl w:val="2"/>
        <w:numId w:val="28"/>
      </w:numPr>
      <w:tabs>
        <w:tab w:val="left" w:pos="851"/>
      </w:tabs>
      <w:suppressAutoHyphens/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Textoindependiente"/>
    <w:qFormat/>
    <w:rsid w:val="00BB37D4"/>
    <w:pPr>
      <w:keepNext/>
      <w:numPr>
        <w:ilvl w:val="3"/>
        <w:numId w:val="28"/>
      </w:numPr>
      <w:tabs>
        <w:tab w:val="left" w:pos="993"/>
      </w:tabs>
      <w:suppressAutoHyphens/>
      <w:spacing w:before="240" w:after="120"/>
      <w:outlineLvl w:val="3"/>
    </w:pPr>
    <w:rPr>
      <w:i/>
      <w:sz w:val="24"/>
      <w:szCs w:val="24"/>
      <w:u w:val="single"/>
    </w:rPr>
  </w:style>
  <w:style w:type="paragraph" w:styleId="Ttulo5">
    <w:name w:val="heading 5"/>
    <w:basedOn w:val="Normal"/>
    <w:next w:val="Normal"/>
    <w:qFormat/>
    <w:rsid w:val="00BB37D4"/>
    <w:pPr>
      <w:keepNext/>
      <w:suppressAutoHyphens/>
      <w:spacing w:before="240" w:after="120"/>
      <w:outlineLvl w:val="4"/>
    </w:pPr>
    <w:rPr>
      <w:i/>
      <w:sz w:val="24"/>
      <w:szCs w:val="24"/>
      <w:u w:val="single"/>
    </w:rPr>
  </w:style>
  <w:style w:type="paragraph" w:styleId="Ttulo6">
    <w:name w:val="heading 6"/>
    <w:basedOn w:val="Normal"/>
    <w:next w:val="Normal"/>
    <w:qFormat/>
    <w:rsid w:val="00BB37D4"/>
    <w:pPr>
      <w:keepNext/>
      <w:numPr>
        <w:ilvl w:val="5"/>
        <w:numId w:val="25"/>
      </w:numPr>
      <w:suppressAutoHyphens/>
      <w:spacing w:before="240" w:after="120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BB37D4"/>
    <w:pPr>
      <w:keepNext/>
      <w:numPr>
        <w:ilvl w:val="6"/>
        <w:numId w:val="28"/>
      </w:numPr>
      <w:suppressAutoHyphens/>
      <w:spacing w:before="240" w:after="120"/>
      <w:outlineLvl w:val="6"/>
    </w:pPr>
    <w:rPr>
      <w:b/>
      <w:u w:val="single"/>
    </w:rPr>
  </w:style>
  <w:style w:type="paragraph" w:styleId="Ttulo8">
    <w:name w:val="heading 8"/>
    <w:basedOn w:val="Normal"/>
    <w:next w:val="Normal"/>
    <w:qFormat/>
    <w:rsid w:val="00BB37D4"/>
    <w:pPr>
      <w:keepNext/>
      <w:numPr>
        <w:ilvl w:val="7"/>
        <w:numId w:val="28"/>
      </w:numPr>
      <w:suppressAutoHyphens/>
      <w:spacing w:before="240" w:after="12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rsid w:val="00BB37D4"/>
    <w:pPr>
      <w:keepNext/>
      <w:numPr>
        <w:ilvl w:val="8"/>
        <w:numId w:val="28"/>
      </w:numPr>
      <w:suppressAutoHyphens/>
      <w:spacing w:before="240" w:after="120"/>
      <w:outlineLvl w:val="8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3">
    <w:name w:val="Viñeta 3"/>
    <w:basedOn w:val="Normal"/>
    <w:rsid w:val="00BB37D4"/>
    <w:pPr>
      <w:numPr>
        <w:numId w:val="31"/>
      </w:numPr>
      <w:spacing w:before="120" w:after="120"/>
      <w:jc w:val="both"/>
    </w:pPr>
  </w:style>
  <w:style w:type="paragraph" w:customStyle="1" w:styleId="Referencia">
    <w:name w:val="Referencia"/>
    <w:basedOn w:val="Normal"/>
    <w:qFormat/>
    <w:rsid w:val="005241C4"/>
    <w:pPr>
      <w:numPr>
        <w:numId w:val="20"/>
      </w:numPr>
      <w:tabs>
        <w:tab w:val="left" w:pos="851"/>
        <w:tab w:val="center" w:pos="4649"/>
        <w:tab w:val="left" w:pos="5103"/>
      </w:tabs>
      <w:spacing w:before="120"/>
      <w:ind w:left="5103" w:hanging="5103"/>
    </w:pPr>
  </w:style>
  <w:style w:type="character" w:styleId="Nmerodepgina">
    <w:name w:val="page number"/>
    <w:basedOn w:val="Fuentedeprrafopredeter"/>
    <w:semiHidden/>
    <w:rsid w:val="00BB37D4"/>
  </w:style>
  <w:style w:type="paragraph" w:styleId="Textodebloque">
    <w:name w:val="Block Text"/>
    <w:basedOn w:val="Normal"/>
    <w:rsid w:val="00BB37D4"/>
    <w:pPr>
      <w:spacing w:before="120" w:after="120"/>
      <w:jc w:val="both"/>
    </w:pPr>
  </w:style>
  <w:style w:type="paragraph" w:customStyle="1" w:styleId="Vieta2">
    <w:name w:val="Viñeta 2"/>
    <w:basedOn w:val="Normal"/>
    <w:rsid w:val="00BB37D4"/>
    <w:pPr>
      <w:numPr>
        <w:numId w:val="30"/>
      </w:numPr>
      <w:spacing w:before="120" w:after="120"/>
      <w:jc w:val="both"/>
    </w:pPr>
  </w:style>
  <w:style w:type="paragraph" w:customStyle="1" w:styleId="Vieta1">
    <w:name w:val="Viñeta 1"/>
    <w:basedOn w:val="Normal"/>
    <w:rsid w:val="00BB37D4"/>
    <w:pPr>
      <w:numPr>
        <w:numId w:val="29"/>
      </w:numPr>
      <w:tabs>
        <w:tab w:val="left" w:pos="993"/>
      </w:tabs>
      <w:spacing w:before="120" w:after="120"/>
      <w:jc w:val="both"/>
    </w:pPr>
    <w:rPr>
      <w:snapToGrid w:val="0"/>
    </w:rPr>
  </w:style>
  <w:style w:type="paragraph" w:styleId="Textoindependiente">
    <w:name w:val="Body Text"/>
    <w:basedOn w:val="Normal"/>
    <w:link w:val="TextoindependienteCar"/>
    <w:qFormat/>
    <w:rsid w:val="00501375"/>
    <w:pPr>
      <w:suppressAutoHyphens/>
      <w:spacing w:before="240" w:after="120"/>
      <w:jc w:val="both"/>
    </w:pPr>
    <w:rPr>
      <w:szCs w:val="22"/>
    </w:rPr>
  </w:style>
  <w:style w:type="paragraph" w:styleId="TDC1">
    <w:name w:val="toc 1"/>
    <w:basedOn w:val="Normal"/>
    <w:next w:val="Textoindependiente"/>
    <w:autoRedefine/>
    <w:uiPriority w:val="39"/>
    <w:rsid w:val="00BB37D4"/>
    <w:pPr>
      <w:tabs>
        <w:tab w:val="left" w:pos="426"/>
        <w:tab w:val="right" w:leader="dot" w:pos="9923"/>
      </w:tabs>
      <w:spacing w:before="360" w:after="120"/>
      <w:ind w:left="426" w:hanging="426"/>
    </w:pPr>
    <w:rPr>
      <w:b/>
      <w:noProof/>
      <w:sz w:val="24"/>
    </w:rPr>
  </w:style>
  <w:style w:type="paragraph" w:styleId="TDC2">
    <w:name w:val="toc 2"/>
    <w:basedOn w:val="Normal"/>
    <w:next w:val="Normal"/>
    <w:autoRedefine/>
    <w:uiPriority w:val="39"/>
    <w:rsid w:val="00BB37D4"/>
    <w:pPr>
      <w:tabs>
        <w:tab w:val="left" w:pos="851"/>
        <w:tab w:val="right" w:leader="dot" w:pos="9923"/>
      </w:tabs>
      <w:spacing w:before="120" w:after="120"/>
      <w:ind w:left="851" w:hanging="425"/>
    </w:pPr>
    <w:rPr>
      <w:noProof/>
      <w:szCs w:val="22"/>
    </w:rPr>
  </w:style>
  <w:style w:type="paragraph" w:styleId="Encabezado">
    <w:name w:val="header"/>
    <w:basedOn w:val="Normal"/>
    <w:semiHidden/>
    <w:rsid w:val="00BB37D4"/>
    <w:pPr>
      <w:tabs>
        <w:tab w:val="center" w:pos="4678"/>
        <w:tab w:val="right" w:pos="9923"/>
      </w:tabs>
      <w:spacing w:before="240"/>
    </w:pPr>
    <w:rPr>
      <w:b/>
      <w:noProof/>
    </w:rPr>
  </w:style>
  <w:style w:type="paragraph" w:customStyle="1" w:styleId="Figura">
    <w:name w:val="Figura"/>
    <w:basedOn w:val="Textoindependiente"/>
    <w:next w:val="Textoindependiente"/>
    <w:rsid w:val="00BB37D4"/>
    <w:pPr>
      <w:jc w:val="center"/>
      <w:outlineLvl w:val="2"/>
    </w:pPr>
    <w:rPr>
      <w:u w:val="single"/>
    </w:rPr>
  </w:style>
  <w:style w:type="paragraph" w:styleId="Piedepgina">
    <w:name w:val="footer"/>
    <w:basedOn w:val="Normal"/>
    <w:link w:val="PiedepginaCar"/>
    <w:uiPriority w:val="99"/>
    <w:rsid w:val="00BB37D4"/>
    <w:pPr>
      <w:tabs>
        <w:tab w:val="center" w:pos="4678"/>
        <w:tab w:val="right" w:pos="9923"/>
      </w:tabs>
    </w:pPr>
  </w:style>
  <w:style w:type="paragraph" w:styleId="Ttulo">
    <w:name w:val="Title"/>
    <w:basedOn w:val="Normal"/>
    <w:next w:val="Textoindependiente"/>
    <w:rsid w:val="00BB37D4"/>
    <w:pPr>
      <w:spacing w:before="240" w:after="120"/>
      <w:jc w:val="center"/>
      <w:outlineLvl w:val="0"/>
    </w:pPr>
    <w:rPr>
      <w:b/>
      <w:sz w:val="40"/>
    </w:rPr>
  </w:style>
  <w:style w:type="paragraph" w:styleId="TDC3">
    <w:name w:val="toc 3"/>
    <w:basedOn w:val="Normal"/>
    <w:next w:val="Normal"/>
    <w:autoRedefine/>
    <w:uiPriority w:val="39"/>
    <w:rsid w:val="00BB37D4"/>
    <w:pPr>
      <w:tabs>
        <w:tab w:val="left" w:pos="1701"/>
        <w:tab w:val="right" w:leader="dot" w:pos="9912"/>
      </w:tabs>
      <w:ind w:left="1843" w:hanging="1361"/>
    </w:pPr>
    <w:rPr>
      <w:noProof/>
    </w:rPr>
  </w:style>
  <w:style w:type="table" w:styleId="Tablaconcuadrcula">
    <w:name w:val="Table Grid"/>
    <w:basedOn w:val="Tablanormal"/>
    <w:uiPriority w:val="59"/>
    <w:rsid w:val="00BB3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numbering" w:customStyle="1" w:styleId="Estilo1">
    <w:name w:val="Estilo1"/>
    <w:uiPriority w:val="99"/>
    <w:rsid w:val="00BB37D4"/>
    <w:pPr>
      <w:numPr>
        <w:numId w:val="5"/>
      </w:numPr>
    </w:pPr>
  </w:style>
  <w:style w:type="paragraph" w:customStyle="1" w:styleId="Tabla">
    <w:name w:val="Tabla"/>
    <w:basedOn w:val="Normal"/>
    <w:link w:val="TablaCar"/>
    <w:qFormat/>
    <w:rsid w:val="00BB37D4"/>
    <w:pPr>
      <w:spacing w:before="60" w:after="60"/>
      <w:jc w:val="center"/>
    </w:pPr>
    <w:rPr>
      <w:sz w:val="20"/>
    </w:rPr>
  </w:style>
  <w:style w:type="paragraph" w:customStyle="1" w:styleId="Pie">
    <w:name w:val="Pie"/>
    <w:basedOn w:val="Tabla"/>
    <w:link w:val="PieCar"/>
    <w:rsid w:val="00BB37D4"/>
    <w:rPr>
      <w:i/>
      <w:sz w:val="22"/>
      <w:szCs w:val="22"/>
    </w:rPr>
  </w:style>
  <w:style w:type="character" w:customStyle="1" w:styleId="TablaCar">
    <w:name w:val="Tabla Car"/>
    <w:link w:val="Tabla"/>
    <w:rsid w:val="00BB37D4"/>
    <w:rPr>
      <w:rFonts w:ascii="Arial" w:hAnsi="Arial"/>
      <w:lang w:val="en-GB" w:eastAsia="en-US"/>
    </w:rPr>
  </w:style>
  <w:style w:type="character" w:customStyle="1" w:styleId="PieCar">
    <w:name w:val="Pie Car"/>
    <w:link w:val="Pie"/>
    <w:rsid w:val="00BB37D4"/>
    <w:rPr>
      <w:rFonts w:ascii="Arial" w:hAnsi="Arial"/>
      <w:i/>
      <w:sz w:val="22"/>
      <w:szCs w:val="22"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BB37D4"/>
    <w:rPr>
      <w:rFonts w:ascii="Arial" w:hAnsi="Arial"/>
      <w:sz w:val="22"/>
      <w:lang w:val="en-GB" w:eastAsia="en-US"/>
    </w:rPr>
  </w:style>
  <w:style w:type="paragraph" w:customStyle="1" w:styleId="Piedetabla">
    <w:name w:val="Pie de tabla"/>
    <w:basedOn w:val="Normal"/>
    <w:next w:val="Textoindependiente"/>
    <w:link w:val="PiedetablaCar"/>
    <w:qFormat/>
    <w:rsid w:val="00BB37D4"/>
    <w:pPr>
      <w:numPr>
        <w:ilvl w:val="5"/>
        <w:numId w:val="28"/>
      </w:numPr>
      <w:tabs>
        <w:tab w:val="left" w:pos="1134"/>
      </w:tabs>
      <w:spacing w:before="120" w:after="120"/>
      <w:jc w:val="center"/>
    </w:pPr>
    <w:rPr>
      <w:i/>
      <w:szCs w:val="22"/>
    </w:rPr>
  </w:style>
  <w:style w:type="paragraph" w:customStyle="1" w:styleId="Piedefigura">
    <w:name w:val="Pie de figura"/>
    <w:basedOn w:val="Normal"/>
    <w:next w:val="Textoindependiente"/>
    <w:link w:val="PiedefiguraCar"/>
    <w:qFormat/>
    <w:rsid w:val="00BB37D4"/>
    <w:pPr>
      <w:numPr>
        <w:ilvl w:val="4"/>
        <w:numId w:val="28"/>
      </w:numPr>
      <w:tabs>
        <w:tab w:val="left" w:pos="1134"/>
      </w:tabs>
      <w:spacing w:before="120" w:after="120"/>
      <w:jc w:val="center"/>
    </w:pPr>
    <w:rPr>
      <w:i/>
    </w:rPr>
  </w:style>
  <w:style w:type="character" w:customStyle="1" w:styleId="PiedetablaCar">
    <w:name w:val="Pie de tabla Car"/>
    <w:basedOn w:val="PieCar"/>
    <w:link w:val="Piedetabla"/>
    <w:rsid w:val="00BB37D4"/>
    <w:rPr>
      <w:rFonts w:ascii="Arial" w:hAnsi="Arial"/>
      <w:i/>
      <w:sz w:val="22"/>
      <w:szCs w:val="22"/>
      <w:lang w:val="en-GB" w:eastAsia="en-US"/>
    </w:rPr>
  </w:style>
  <w:style w:type="numbering" w:customStyle="1" w:styleId="Estilo2">
    <w:name w:val="Estilo2"/>
    <w:uiPriority w:val="99"/>
    <w:rsid w:val="00BB37D4"/>
    <w:pPr>
      <w:numPr>
        <w:numId w:val="7"/>
      </w:numPr>
    </w:pPr>
  </w:style>
  <w:style w:type="character" w:customStyle="1" w:styleId="PiedefiguraCar">
    <w:name w:val="Pie de figura Car"/>
    <w:basedOn w:val="Fuentedeprrafopredeter"/>
    <w:link w:val="Piedefigura"/>
    <w:rsid w:val="00BB37D4"/>
    <w:rPr>
      <w:rFonts w:ascii="Arial" w:hAnsi="Arial"/>
      <w:i/>
      <w:sz w:val="22"/>
      <w:lang w:val="en-GB" w:eastAsia="en-US"/>
    </w:rPr>
  </w:style>
  <w:style w:type="numbering" w:customStyle="1" w:styleId="Estilo3">
    <w:name w:val="Estilo3"/>
    <w:uiPriority w:val="99"/>
    <w:rsid w:val="00BB37D4"/>
    <w:pPr>
      <w:numPr>
        <w:numId w:val="8"/>
      </w:numPr>
    </w:pPr>
  </w:style>
  <w:style w:type="character" w:styleId="Hipervnculo">
    <w:name w:val="Hyperlink"/>
    <w:basedOn w:val="Fuentedeprrafopredeter"/>
    <w:uiPriority w:val="99"/>
    <w:unhideWhenUsed/>
    <w:rsid w:val="00BB37D4"/>
    <w:rPr>
      <w:color w:val="0000FF" w:themeColor="hyperlink"/>
      <w:u w:val="single"/>
    </w:rPr>
  </w:style>
  <w:style w:type="paragraph" w:customStyle="1" w:styleId="Abreviatura">
    <w:name w:val="Abreviatura"/>
    <w:basedOn w:val="Normal"/>
    <w:link w:val="AbreviaturaCar"/>
    <w:qFormat/>
    <w:rsid w:val="00BB37D4"/>
    <w:pPr>
      <w:tabs>
        <w:tab w:val="left" w:pos="1134"/>
        <w:tab w:val="left" w:pos="1985"/>
      </w:tabs>
      <w:spacing w:before="120"/>
      <w:ind w:left="1985" w:hanging="1985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rsid w:val="00501375"/>
    <w:rPr>
      <w:rFonts w:ascii="Arial" w:hAnsi="Arial"/>
      <w:sz w:val="22"/>
      <w:szCs w:val="22"/>
      <w:lang w:val="en-GB" w:eastAsia="en-US"/>
    </w:rPr>
  </w:style>
  <w:style w:type="character" w:customStyle="1" w:styleId="AbreviaturaCar">
    <w:name w:val="Abreviatura Car"/>
    <w:basedOn w:val="TextoindependienteCar"/>
    <w:link w:val="Abreviatura"/>
    <w:rsid w:val="00BB37D4"/>
    <w:rPr>
      <w:rFonts w:ascii="Arial" w:hAnsi="Arial"/>
      <w:sz w:val="22"/>
      <w:szCs w:val="22"/>
      <w:lang w:val="en-GB" w:eastAsia="en-US"/>
    </w:rPr>
  </w:style>
  <w:style w:type="paragraph" w:customStyle="1" w:styleId="TitulodeIndice">
    <w:name w:val="Titulo de Indice"/>
    <w:basedOn w:val="Normal"/>
    <w:next w:val="Textoindependiente"/>
    <w:link w:val="TitulodeIndiceCar"/>
    <w:qFormat/>
    <w:rsid w:val="00BB37D4"/>
    <w:pPr>
      <w:pageBreakBefore/>
      <w:spacing w:before="240" w:after="120"/>
      <w:jc w:val="center"/>
    </w:pPr>
    <w:rPr>
      <w:b/>
      <w:sz w:val="28"/>
      <w:u w:val="single"/>
    </w:rPr>
  </w:style>
  <w:style w:type="paragraph" w:customStyle="1" w:styleId="Codigo">
    <w:name w:val="Codigo"/>
    <w:basedOn w:val="Normal"/>
    <w:link w:val="CodigoCar"/>
    <w:qFormat/>
    <w:rsid w:val="00BB37D4"/>
    <w:rPr>
      <w:rFonts w:ascii="Courier New" w:hAnsi="Courier New" w:cs="Courier New"/>
    </w:rPr>
  </w:style>
  <w:style w:type="character" w:customStyle="1" w:styleId="TitulodeIndiceCar">
    <w:name w:val="Titulo de Indice Car"/>
    <w:basedOn w:val="Fuentedeprrafopredeter"/>
    <w:link w:val="TitulodeIndice"/>
    <w:rsid w:val="00BB37D4"/>
    <w:rPr>
      <w:rFonts w:ascii="Arial" w:hAnsi="Arial"/>
      <w:b/>
      <w:sz w:val="28"/>
      <w:u w:val="single"/>
      <w:lang w:val="en-GB" w:eastAsia="en-US"/>
    </w:rPr>
  </w:style>
  <w:style w:type="character" w:customStyle="1" w:styleId="CodigoCar">
    <w:name w:val="Codigo Car"/>
    <w:basedOn w:val="Fuentedeprrafopredeter"/>
    <w:link w:val="Codigo"/>
    <w:rsid w:val="00BB37D4"/>
    <w:rPr>
      <w:rFonts w:ascii="Courier New" w:hAnsi="Courier New" w:cs="Courier New"/>
      <w:sz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ae\Infocalculo\Plantillas\AirbusDS\Word\informal_report_AirbusDS_4-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E9E9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E2E42-7638-4FAF-8EA2-7EAC43B84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informal_report_AirbusDS_4-0.dotx</Template>
  <TotalTime>0</TotalTime>
  <Pages>2</Pages>
  <Words>477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TECNICA</vt:lpstr>
      <vt:lpstr>NOTA TECNICA</vt:lpstr>
    </vt:vector>
  </TitlesOfParts>
  <Company>C.A.S.A.</Company>
  <LinksUpToDate>false</LinksUpToDate>
  <CharactersWithSpaces>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TECNICA</dc:title>
  <dc:creator>Airbus DS</dc:creator>
  <cp:lastModifiedBy>Airbus DS</cp:lastModifiedBy>
  <cp:revision>7</cp:revision>
  <cp:lastPrinted>2015-01-12T16:09:00Z</cp:lastPrinted>
  <dcterms:created xsi:type="dcterms:W3CDTF">2018-02-08T07:34:00Z</dcterms:created>
  <dcterms:modified xsi:type="dcterms:W3CDTF">2018-02-08T10:30:00Z</dcterms:modified>
</cp:coreProperties>
</file>