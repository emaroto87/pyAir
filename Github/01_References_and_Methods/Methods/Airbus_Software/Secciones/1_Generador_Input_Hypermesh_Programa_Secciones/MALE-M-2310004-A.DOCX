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4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83"/>
        <w:gridCol w:w="2547"/>
        <w:gridCol w:w="1794"/>
        <w:gridCol w:w="1038"/>
        <w:gridCol w:w="1987"/>
      </w:tblGrid>
      <w:tr w:rsidR="00D542CA" w:rsidRPr="00661CAD" w14:paraId="2655588B" w14:textId="77777777" w:rsidTr="00DF5D19">
        <w:trPr>
          <w:trHeight w:val="1164"/>
        </w:trPr>
        <w:tc>
          <w:tcPr>
            <w:tcW w:w="3083" w:type="dxa"/>
          </w:tcPr>
          <w:p w14:paraId="3A58EBBA" w14:textId="77777777" w:rsidR="00D542CA" w:rsidRPr="00661CAD" w:rsidRDefault="002D029A" w:rsidP="00FE5D93">
            <w:pPr>
              <w:rPr>
                <w:b/>
              </w:rPr>
            </w:pPr>
            <w:r w:rsidRPr="00661CAD">
              <w:rPr>
                <w:rFonts w:ascii="HelveticaNeueLT Com 35 Th" w:hAnsi="HelveticaNeueLT Com 35 Th"/>
                <w:b/>
                <w:noProof/>
                <w:color w:val="F79646" w:themeColor="accent6"/>
                <w:lang w:val="es-ES" w:eastAsia="es-ES"/>
              </w:rPr>
              <w:drawing>
                <wp:anchor distT="0" distB="0" distL="114300" distR="114300" simplePos="0" relativeHeight="251658240" behindDoc="1" locked="0" layoutInCell="1" allowOverlap="1" wp14:anchorId="3EE1B8EB" wp14:editId="747FD3C7">
                  <wp:simplePos x="0" y="0"/>
                  <wp:positionH relativeFrom="column">
                    <wp:posOffset>280035</wp:posOffset>
                  </wp:positionH>
                  <wp:positionV relativeFrom="paragraph">
                    <wp:posOffset>319405</wp:posOffset>
                  </wp:positionV>
                  <wp:extent cx="1318457" cy="244335"/>
                  <wp:effectExtent l="0" t="0" r="0" b="3810"/>
                  <wp:wrapNone/>
                  <wp:docPr id="17" name="Bild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AIRBUS_Group_RGB_PR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457" cy="24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46" w:type="dxa"/>
          </w:tcPr>
          <w:p w14:paraId="0058223B" w14:textId="77777777" w:rsidR="00D542CA" w:rsidRPr="00661CAD" w:rsidRDefault="00D542CA" w:rsidP="00FE5D93">
            <w:pPr>
              <w:pStyle w:val="PortadacentradoTNR10"/>
              <w:framePr w:hSpace="0" w:wrap="auto" w:vAnchor="margin" w:xAlign="left" w:yAlign="inline"/>
              <w:suppressOverlap w:val="0"/>
            </w:pPr>
          </w:p>
          <w:p w14:paraId="5025D4E0" w14:textId="77777777" w:rsidR="00D542CA" w:rsidRPr="006C2CDD" w:rsidRDefault="00D542CA" w:rsidP="00FE5D93">
            <w:pPr>
              <w:pStyle w:val="PortadacentradoTNR10"/>
              <w:framePr w:hSpace="0" w:wrap="auto" w:vAnchor="margin" w:xAlign="left" w:yAlign="inline"/>
              <w:suppressOverlap w:val="0"/>
              <w:rPr>
                <w:lang w:val="es-ES"/>
              </w:rPr>
            </w:pPr>
            <w:r w:rsidRPr="006C2CDD">
              <w:rPr>
                <w:lang w:val="es-ES"/>
              </w:rPr>
              <w:t>MEMORANDUM</w:t>
            </w:r>
          </w:p>
          <w:p w14:paraId="56646BFE" w14:textId="77777777" w:rsidR="00D542CA" w:rsidRPr="006C2CDD" w:rsidRDefault="00774B92" w:rsidP="00FE5D93">
            <w:pPr>
              <w:pStyle w:val="PortadacentradoTNR10"/>
              <w:framePr w:hSpace="0" w:wrap="auto" w:vAnchor="margin" w:xAlign="left" w:yAlign="inline"/>
              <w:suppressOverlap w:val="0"/>
              <w:rPr>
                <w:lang w:val="es-ES"/>
              </w:rPr>
            </w:pPr>
            <w:r w:rsidRPr="006C2CDD">
              <w:rPr>
                <w:lang w:val="es-ES"/>
              </w:rPr>
              <w:t>No</w:t>
            </w:r>
          </w:p>
          <w:p w14:paraId="658FD699" w14:textId="77777777" w:rsidR="00D542CA" w:rsidRPr="006C2CDD" w:rsidRDefault="00D542CA" w:rsidP="00FE5D93">
            <w:pPr>
              <w:pStyle w:val="PortadacentradoTNR10"/>
              <w:framePr w:hSpace="0" w:wrap="auto" w:vAnchor="margin" w:xAlign="left" w:yAlign="inline"/>
              <w:suppressOverlap w:val="0"/>
              <w:rPr>
                <w:lang w:val="es-ES"/>
              </w:rPr>
            </w:pPr>
          </w:p>
          <w:p w14:paraId="625951F6" w14:textId="6D2F27D6" w:rsidR="00D542CA" w:rsidRPr="006C2CDD" w:rsidRDefault="00F4609B" w:rsidP="00F4609B">
            <w:pPr>
              <w:pStyle w:val="PortadacentradoTNR11"/>
              <w:framePr w:hSpace="0" w:wrap="auto" w:vAnchor="margin" w:xAlign="left" w:yAlign="inline"/>
              <w:suppressOverlap w:val="0"/>
              <w:rPr>
                <w:b w:val="0"/>
                <w:lang w:val="es-ES"/>
              </w:rPr>
            </w:pPr>
            <w:r>
              <w:rPr>
                <w:b w:val="0"/>
                <w:lang w:val="es-ES"/>
              </w:rPr>
              <w:fldChar w:fldCharType="begin"/>
            </w:r>
            <w:r>
              <w:rPr>
                <w:b w:val="0"/>
                <w:lang w:val="es-ES"/>
              </w:rPr>
              <w:instrText xml:space="preserve"> DOCPROPERTY  Doc_Reference  \* MERGEFORMAT </w:instrText>
            </w:r>
            <w:r>
              <w:rPr>
                <w:b w:val="0"/>
                <w:lang w:val="es-ES"/>
              </w:rPr>
              <w:fldChar w:fldCharType="separate"/>
            </w:r>
            <w:r w:rsidR="00A85CC8">
              <w:rPr>
                <w:b w:val="0"/>
                <w:lang w:val="es-ES"/>
              </w:rPr>
              <w:t>MALE-M-2310004</w:t>
            </w:r>
            <w:r>
              <w:rPr>
                <w:b w:val="0"/>
                <w:lang w:val="es-ES"/>
              </w:rPr>
              <w:fldChar w:fldCharType="end"/>
            </w:r>
          </w:p>
        </w:tc>
        <w:tc>
          <w:tcPr>
            <w:tcW w:w="1794" w:type="dxa"/>
          </w:tcPr>
          <w:p w14:paraId="17AA35AB" w14:textId="77777777" w:rsidR="00D542CA" w:rsidRPr="00661CAD" w:rsidRDefault="00890983" w:rsidP="00192DE3">
            <w:pPr>
              <w:pStyle w:val="PortadaizquierdaTNR10"/>
              <w:framePr w:hSpace="0" w:wrap="auto" w:vAnchor="margin" w:xAlign="left" w:yAlign="inline"/>
              <w:suppressOverlap w:val="0"/>
            </w:pPr>
            <w:r w:rsidRPr="00661CAD">
              <w:t>Iss./</w:t>
            </w:r>
            <w:r w:rsidR="00D542CA" w:rsidRPr="00661CAD">
              <w:t xml:space="preserve">Ed. </w:t>
            </w:r>
            <w:r w:rsidR="0070399E" w:rsidRPr="00661CAD">
              <w:rPr>
                <w:b w:val="0"/>
              </w:rPr>
              <w:fldChar w:fldCharType="begin"/>
            </w:r>
            <w:r w:rsidR="0070399E" w:rsidRPr="00661CAD">
              <w:rPr>
                <w:b w:val="0"/>
              </w:rPr>
              <w:instrText xml:space="preserve"> DOCPROPERTY  Doc_Issue  \* MERGEFORMAT </w:instrText>
            </w:r>
            <w:r w:rsidR="0070399E" w:rsidRPr="00661CAD">
              <w:rPr>
                <w:b w:val="0"/>
              </w:rPr>
              <w:fldChar w:fldCharType="separate"/>
            </w:r>
            <w:r w:rsidR="00A85CC8">
              <w:rPr>
                <w:b w:val="0"/>
              </w:rPr>
              <w:t>A</w:t>
            </w:r>
            <w:r w:rsidR="0070399E" w:rsidRPr="00661CAD">
              <w:rPr>
                <w:b w:val="0"/>
              </w:rPr>
              <w:fldChar w:fldCharType="end"/>
            </w:r>
          </w:p>
          <w:p w14:paraId="77D998CA" w14:textId="77777777" w:rsidR="00192DE3" w:rsidRPr="00661CAD" w:rsidRDefault="00192DE3" w:rsidP="00192DE3">
            <w:pPr>
              <w:pStyle w:val="PortadaizquierdaTNR10"/>
              <w:framePr w:hSpace="0" w:wrap="auto" w:vAnchor="margin" w:xAlign="left" w:yAlign="inline"/>
              <w:suppressOverlap w:val="0"/>
              <w:jc w:val="center"/>
            </w:pPr>
          </w:p>
          <w:p w14:paraId="71C77C02" w14:textId="77777777" w:rsidR="00192DE3" w:rsidRPr="00646A03" w:rsidRDefault="00890983" w:rsidP="00FE5D93">
            <w:pPr>
              <w:pStyle w:val="PortadaizquierdaTNR10"/>
              <w:framePr w:wrap="around"/>
            </w:pPr>
            <w:r w:rsidRPr="00646A03">
              <w:t>Date/</w:t>
            </w:r>
            <w:r w:rsidR="00D542CA" w:rsidRPr="00646A03">
              <w:t xml:space="preserve">Fecha </w:t>
            </w:r>
          </w:p>
          <w:p w14:paraId="0CED5808" w14:textId="4E70B0E6" w:rsidR="00D542CA" w:rsidRPr="00646A03" w:rsidRDefault="003354C7" w:rsidP="0094298E">
            <w:pPr>
              <w:pStyle w:val="PortadaizquierdaTNR10"/>
              <w:framePr w:wrap="around"/>
              <w:jc w:val="center"/>
              <w:rPr>
                <w:b w:val="0"/>
              </w:rPr>
            </w:pPr>
            <w:r>
              <w:rPr>
                <w:b w:val="0"/>
              </w:rPr>
              <w:t>10/03/2023</w:t>
            </w:r>
          </w:p>
        </w:tc>
        <w:tc>
          <w:tcPr>
            <w:tcW w:w="1037" w:type="dxa"/>
          </w:tcPr>
          <w:p w14:paraId="0856F5C3" w14:textId="77777777" w:rsidR="00D542CA" w:rsidRPr="00661CAD" w:rsidRDefault="00890983" w:rsidP="00FE5D93">
            <w:pPr>
              <w:pStyle w:val="PortadaizquierdaTNR10"/>
              <w:framePr w:hSpace="0" w:wrap="auto" w:vAnchor="margin" w:xAlign="left" w:yAlign="inline"/>
              <w:suppressOverlap w:val="0"/>
            </w:pPr>
            <w:r w:rsidRPr="00661CAD">
              <w:t xml:space="preserve">Page/ </w:t>
            </w:r>
            <w:r w:rsidR="00D542CA" w:rsidRPr="00661CAD">
              <w:t xml:space="preserve">Pág. </w:t>
            </w:r>
          </w:p>
          <w:p w14:paraId="0B1EFEED" w14:textId="77777777" w:rsidR="00192DE3" w:rsidRPr="00661CAD" w:rsidRDefault="00192DE3" w:rsidP="00FE5D93">
            <w:pPr>
              <w:pStyle w:val="PortadaizquierdaTNR10"/>
              <w:framePr w:hSpace="0" w:wrap="auto" w:vAnchor="margin" w:xAlign="left" w:yAlign="inline"/>
              <w:suppressOverlap w:val="0"/>
            </w:pPr>
          </w:p>
          <w:p w14:paraId="3F268FB5" w14:textId="77777777" w:rsidR="00D542CA" w:rsidRPr="00661CAD" w:rsidRDefault="00D542CA" w:rsidP="00120D8C">
            <w:pPr>
              <w:pStyle w:val="PortadacentradoTNR10"/>
              <w:framePr w:hSpace="0" w:wrap="auto" w:vAnchor="margin" w:xAlign="left" w:yAlign="inline"/>
              <w:suppressOverlap w:val="0"/>
              <w:rPr>
                <w:b w:val="0"/>
              </w:rPr>
            </w:pPr>
            <w:r w:rsidRPr="00661CAD">
              <w:rPr>
                <w:b w:val="0"/>
              </w:rPr>
              <w:fldChar w:fldCharType="begin"/>
            </w:r>
            <w:r w:rsidRPr="00661CAD">
              <w:rPr>
                <w:b w:val="0"/>
              </w:rPr>
              <w:instrText xml:space="preserve"> PAGE </w:instrText>
            </w:r>
            <w:r w:rsidRPr="00661CAD">
              <w:rPr>
                <w:b w:val="0"/>
              </w:rPr>
              <w:fldChar w:fldCharType="separate"/>
            </w:r>
            <w:r w:rsidR="00A85CC8">
              <w:rPr>
                <w:b w:val="0"/>
                <w:noProof/>
              </w:rPr>
              <w:t>1</w:t>
            </w:r>
            <w:r w:rsidRPr="00661CAD">
              <w:rPr>
                <w:b w:val="0"/>
              </w:rPr>
              <w:fldChar w:fldCharType="end"/>
            </w:r>
            <w:r w:rsidRPr="00661CAD">
              <w:rPr>
                <w:b w:val="0"/>
              </w:rPr>
              <w:t xml:space="preserve"> </w:t>
            </w:r>
            <w:r w:rsidR="00120D8C" w:rsidRPr="00661CAD">
              <w:rPr>
                <w:b w:val="0"/>
              </w:rPr>
              <w:t>of</w:t>
            </w:r>
            <w:r w:rsidRPr="00661CAD">
              <w:rPr>
                <w:b w:val="0"/>
              </w:rPr>
              <w:t xml:space="preserve"> </w:t>
            </w:r>
            <w:r w:rsidRPr="00661CAD">
              <w:rPr>
                <w:b w:val="0"/>
              </w:rPr>
              <w:fldChar w:fldCharType="begin"/>
            </w:r>
            <w:r w:rsidRPr="00661CAD">
              <w:rPr>
                <w:b w:val="0"/>
              </w:rPr>
              <w:instrText xml:space="preserve"> NUMPAGES </w:instrText>
            </w:r>
            <w:r w:rsidRPr="00661CAD">
              <w:rPr>
                <w:b w:val="0"/>
              </w:rPr>
              <w:fldChar w:fldCharType="separate"/>
            </w:r>
            <w:r w:rsidR="00A85CC8">
              <w:rPr>
                <w:b w:val="0"/>
                <w:noProof/>
              </w:rPr>
              <w:t>9</w:t>
            </w:r>
            <w:r w:rsidRPr="00661CAD">
              <w:rPr>
                <w:b w:val="0"/>
              </w:rPr>
              <w:fldChar w:fldCharType="end"/>
            </w:r>
          </w:p>
        </w:tc>
        <w:tc>
          <w:tcPr>
            <w:tcW w:w="1986" w:type="dxa"/>
          </w:tcPr>
          <w:p w14:paraId="4563E2C7" w14:textId="77777777" w:rsidR="00D542CA" w:rsidRPr="00661CAD" w:rsidRDefault="00D542CA" w:rsidP="00FE5D93">
            <w:pPr>
              <w:pStyle w:val="PortadaizquierdaTNR10"/>
              <w:framePr w:hSpace="0" w:wrap="auto" w:vAnchor="margin" w:xAlign="left" w:yAlign="inline"/>
              <w:suppressOverlap w:val="0"/>
            </w:pPr>
            <w:r w:rsidRPr="00661CAD">
              <w:t>REFERENC</w:t>
            </w:r>
            <w:r w:rsidR="00774B92" w:rsidRPr="00661CAD">
              <w:t>E</w:t>
            </w:r>
            <w:r w:rsidRPr="00661CAD">
              <w:t xml:space="preserve"> /</w:t>
            </w:r>
          </w:p>
          <w:p w14:paraId="23FFC5D6" w14:textId="5B512314" w:rsidR="0094298E" w:rsidRDefault="00774B92" w:rsidP="00FE5D93">
            <w:pPr>
              <w:pStyle w:val="PortadaizquierdaTNR10"/>
              <w:framePr w:hSpace="0" w:wrap="auto" w:vAnchor="margin" w:xAlign="left" w:yAlign="inline"/>
              <w:suppressOverlap w:val="0"/>
            </w:pPr>
            <w:r w:rsidRPr="00661CAD">
              <w:t>REFERENCIA</w:t>
            </w:r>
          </w:p>
          <w:p w14:paraId="52BB8FE1" w14:textId="008B8DDF" w:rsidR="0094298E" w:rsidRDefault="0094298E" w:rsidP="0094298E"/>
          <w:p w14:paraId="04CE6368" w14:textId="2CF7622A" w:rsidR="00D542CA" w:rsidRPr="0094298E" w:rsidRDefault="00A85CC8" w:rsidP="0094298E">
            <w:pPr>
              <w:jc w:val="center"/>
            </w:pPr>
            <w:r>
              <w:t>N/A</w:t>
            </w:r>
          </w:p>
        </w:tc>
      </w:tr>
      <w:tr w:rsidR="00192DE3" w:rsidRPr="00661CAD" w14:paraId="563957A4" w14:textId="77777777" w:rsidTr="00DF5D19">
        <w:trPr>
          <w:trHeight w:hRule="exact" w:val="1630"/>
        </w:trPr>
        <w:tc>
          <w:tcPr>
            <w:tcW w:w="563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29002" w14:textId="3CA023AA" w:rsidR="00D542CA" w:rsidRPr="00E12EF4" w:rsidRDefault="00E350C6" w:rsidP="00FE5D93">
            <w:pPr>
              <w:pStyle w:val="PortadaizquierdaTNR10"/>
              <w:framePr w:hSpace="0" w:wrap="auto" w:vAnchor="margin" w:xAlign="left" w:yAlign="inline"/>
              <w:suppressOverlap w:val="0"/>
              <w:rPr>
                <w:lang w:val="es-ES"/>
              </w:rPr>
            </w:pPr>
            <w:r w:rsidRPr="00E12EF4">
              <w:rPr>
                <w:lang w:val="es-ES"/>
              </w:rPr>
              <w:t>SUBJECT</w:t>
            </w:r>
            <w:r w:rsidR="00774B92" w:rsidRPr="00E12EF4">
              <w:rPr>
                <w:lang w:val="es-ES"/>
              </w:rPr>
              <w:t xml:space="preserve"> / </w:t>
            </w:r>
            <w:r w:rsidR="00D542CA" w:rsidRPr="00E12EF4">
              <w:rPr>
                <w:lang w:val="es-ES"/>
              </w:rPr>
              <w:t xml:space="preserve">ASUNTO </w:t>
            </w:r>
          </w:p>
          <w:p w14:paraId="35CB6974" w14:textId="108264CB" w:rsidR="00D542CA" w:rsidRPr="00F4609B" w:rsidRDefault="00E12EF4" w:rsidP="00FE5D93">
            <w:pPr>
              <w:pStyle w:val="PortadaizquierdaTNR10"/>
              <w:framePr w:hSpace="0" w:wrap="auto" w:vAnchor="margin" w:xAlign="left" w:yAlign="inline"/>
              <w:suppressOverlap w:val="0"/>
              <w:rPr>
                <w:b w:val="0"/>
              </w:rPr>
            </w:pPr>
            <w:r w:rsidRPr="00F4609B">
              <w:rPr>
                <w:b w:val="0"/>
              </w:rPr>
              <w:t xml:space="preserve">Input </w:t>
            </w:r>
            <w:r w:rsidR="003354C7">
              <w:rPr>
                <w:b w:val="0"/>
              </w:rPr>
              <w:t xml:space="preserve">file </w:t>
            </w:r>
            <w:r w:rsidRPr="00F4609B">
              <w:rPr>
                <w:b w:val="0"/>
              </w:rPr>
              <w:t>generator for Secciones. User</w:t>
            </w:r>
            <w:r w:rsidR="00AB0F10" w:rsidRPr="00F4609B">
              <w:rPr>
                <w:b w:val="0"/>
              </w:rPr>
              <w:t xml:space="preserve"> </w:t>
            </w:r>
            <w:r w:rsidR="00F4609B">
              <w:rPr>
                <w:b w:val="0"/>
              </w:rPr>
              <w:t>manual</w:t>
            </w:r>
          </w:p>
          <w:p w14:paraId="579960FB" w14:textId="77777777" w:rsidR="00D542CA" w:rsidRPr="00F4609B" w:rsidRDefault="00D542CA" w:rsidP="00FE5D93"/>
        </w:tc>
        <w:tc>
          <w:tcPr>
            <w:tcW w:w="4818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4EDB" w14:textId="1B26D83C" w:rsidR="00D542CA" w:rsidRPr="004D2BFC" w:rsidRDefault="00774B92" w:rsidP="00FE5D93">
            <w:pPr>
              <w:pStyle w:val="PortadaizquierdaTNR10"/>
              <w:framePr w:hSpace="0" w:wrap="auto" w:vAnchor="margin" w:xAlign="left" w:yAlign="inline"/>
              <w:suppressOverlap w:val="0"/>
              <w:rPr>
                <w:lang w:val="es-ES"/>
              </w:rPr>
            </w:pPr>
            <w:r w:rsidRPr="004D2BFC">
              <w:rPr>
                <w:lang w:val="es-ES"/>
              </w:rPr>
              <w:t>From</w:t>
            </w:r>
            <w:r w:rsidR="00D542CA" w:rsidRPr="004D2BFC">
              <w:rPr>
                <w:lang w:val="es-ES"/>
              </w:rPr>
              <w:t xml:space="preserve"> / </w:t>
            </w:r>
            <w:r w:rsidRPr="004D2BFC">
              <w:rPr>
                <w:lang w:val="es-ES"/>
              </w:rPr>
              <w:t>De</w:t>
            </w:r>
            <w:r w:rsidR="00D542CA" w:rsidRPr="004D2BFC">
              <w:rPr>
                <w:lang w:val="es-ES"/>
              </w:rPr>
              <w:tab/>
            </w:r>
            <w:r w:rsidR="00D542CA" w:rsidRPr="004D2BFC">
              <w:rPr>
                <w:lang w:val="es-ES"/>
              </w:rPr>
              <w:tab/>
            </w:r>
            <w:r w:rsidR="00E12EF4">
              <w:rPr>
                <w:b w:val="0"/>
                <w:lang w:val="es-ES"/>
              </w:rPr>
              <w:t>Marina Cantador Tamurejo</w:t>
            </w:r>
          </w:p>
          <w:p w14:paraId="1C2000F3" w14:textId="77777777" w:rsidR="00D542CA" w:rsidRPr="004D2BFC" w:rsidRDefault="00D542CA" w:rsidP="00FE5D93">
            <w:pPr>
              <w:pStyle w:val="PortadaizquierdaTNR10"/>
              <w:framePr w:hSpace="0" w:wrap="auto" w:vAnchor="margin" w:xAlign="left" w:yAlign="inline"/>
              <w:suppressOverlap w:val="0"/>
              <w:rPr>
                <w:lang w:val="es-ES"/>
              </w:rPr>
            </w:pPr>
          </w:p>
          <w:p w14:paraId="12D13881" w14:textId="40113BC7" w:rsidR="00D542CA" w:rsidRPr="00E12EF4" w:rsidRDefault="00D542CA" w:rsidP="00FE5D93">
            <w:pPr>
              <w:pStyle w:val="PortadaizquierdaTNR10"/>
              <w:framePr w:hSpace="0" w:wrap="auto" w:vAnchor="margin" w:xAlign="left" w:yAlign="inline"/>
              <w:suppressOverlap w:val="0"/>
              <w:rPr>
                <w:lang w:val="es-ES"/>
              </w:rPr>
            </w:pPr>
            <w:r w:rsidRPr="002D311A">
              <w:rPr>
                <w:lang w:val="es-ES"/>
              </w:rPr>
              <w:t>Dpt ./ Dpt</w:t>
            </w:r>
            <w:r w:rsidR="00774B92" w:rsidRPr="002D311A">
              <w:rPr>
                <w:lang w:val="es-ES"/>
              </w:rPr>
              <w:t>o</w:t>
            </w:r>
            <w:r w:rsidRPr="002D311A">
              <w:rPr>
                <w:lang w:val="es-ES"/>
              </w:rPr>
              <w:t>.</w:t>
            </w:r>
            <w:r w:rsidRPr="002D311A">
              <w:rPr>
                <w:lang w:val="es-ES"/>
              </w:rPr>
              <w:tab/>
            </w:r>
            <w:r w:rsidRPr="002D311A">
              <w:rPr>
                <w:lang w:val="es-ES"/>
              </w:rPr>
              <w:tab/>
            </w:r>
            <w:r w:rsidR="0094298E" w:rsidRPr="00E12EF4">
              <w:rPr>
                <w:b w:val="0"/>
                <w:lang w:val="es-ES"/>
              </w:rPr>
              <w:t>TEPAA-TL8</w:t>
            </w:r>
          </w:p>
          <w:p w14:paraId="7F71789D" w14:textId="77777777" w:rsidR="00D542CA" w:rsidRPr="00E12EF4" w:rsidRDefault="00D542CA" w:rsidP="00FE5D93">
            <w:pPr>
              <w:pStyle w:val="PortadaizquierdaTNR10"/>
              <w:framePr w:hSpace="0" w:wrap="auto" w:vAnchor="margin" w:xAlign="left" w:yAlign="inline"/>
              <w:suppressOverlap w:val="0"/>
              <w:rPr>
                <w:lang w:val="es-ES"/>
              </w:rPr>
            </w:pPr>
          </w:p>
          <w:p w14:paraId="3F2D1160" w14:textId="4D04D724" w:rsidR="00D542CA" w:rsidRPr="00661CAD" w:rsidRDefault="00774B92" w:rsidP="00FE5D93">
            <w:pPr>
              <w:pStyle w:val="PortadaizquierdaTNR10"/>
              <w:framePr w:hSpace="0" w:wrap="auto" w:vAnchor="margin" w:xAlign="left" w:yAlign="inline"/>
              <w:suppressOverlap w:val="0"/>
            </w:pPr>
            <w:r w:rsidRPr="00E12EF4">
              <w:rPr>
                <w:lang w:val="es-ES"/>
              </w:rPr>
              <w:t xml:space="preserve">Approved / </w:t>
            </w:r>
            <w:r w:rsidR="00D542CA" w:rsidRPr="00E12EF4">
              <w:rPr>
                <w:lang w:val="es-ES"/>
              </w:rPr>
              <w:t>Aprobado</w:t>
            </w:r>
            <w:r w:rsidR="00D542CA" w:rsidRPr="00E12EF4">
              <w:rPr>
                <w:lang w:val="es-ES"/>
              </w:rPr>
              <w:tab/>
            </w:r>
            <w:r w:rsidR="00AB0F10" w:rsidRPr="00E12EF4">
              <w:rPr>
                <w:b w:val="0"/>
                <w:lang w:val="es-ES"/>
              </w:rPr>
              <w:t>Mercedes Marzal Pita</w:t>
            </w:r>
            <w:r w:rsidR="00AB0F10">
              <w:rPr>
                <w:b w:val="0"/>
              </w:rPr>
              <w:t>rch</w:t>
            </w:r>
          </w:p>
          <w:p w14:paraId="3F0070E8" w14:textId="77777777" w:rsidR="00D542CA" w:rsidRPr="00661CAD" w:rsidRDefault="00D542CA" w:rsidP="00FE5D93">
            <w:pPr>
              <w:pStyle w:val="PortadaizquierdaTNR10"/>
              <w:framePr w:hSpace="0" w:wrap="auto" w:vAnchor="margin" w:xAlign="left" w:yAlign="inline"/>
              <w:suppressOverlap w:val="0"/>
            </w:pPr>
          </w:p>
          <w:p w14:paraId="0EF856BE" w14:textId="77777777" w:rsidR="00D542CA" w:rsidRPr="00661CAD" w:rsidRDefault="00D542CA" w:rsidP="00FE5D93">
            <w:pPr>
              <w:pStyle w:val="PortadaizquierdaTNR10"/>
              <w:framePr w:hSpace="0" w:wrap="auto" w:vAnchor="margin" w:xAlign="left" w:yAlign="inline"/>
              <w:suppressOverlap w:val="0"/>
            </w:pPr>
          </w:p>
          <w:p w14:paraId="68245E0F" w14:textId="77777777" w:rsidR="00D542CA" w:rsidRPr="00661CAD" w:rsidRDefault="00D542CA" w:rsidP="00FE5D93">
            <w:pPr>
              <w:pStyle w:val="PortadaizquierdaTNR10"/>
              <w:framePr w:hSpace="0" w:wrap="auto" w:vAnchor="margin" w:xAlign="left" w:yAlign="inline"/>
              <w:suppressOverlap w:val="0"/>
            </w:pPr>
          </w:p>
        </w:tc>
      </w:tr>
      <w:tr w:rsidR="00192DE3" w:rsidRPr="00661CAD" w14:paraId="1C832ABE" w14:textId="77777777" w:rsidTr="00DF5D19">
        <w:trPr>
          <w:trHeight w:hRule="exact" w:val="2447"/>
        </w:trPr>
        <w:tc>
          <w:tcPr>
            <w:tcW w:w="5630" w:type="dxa"/>
            <w:gridSpan w:val="2"/>
            <w:tcBorders>
              <w:top w:val="nil"/>
              <w:bottom w:val="nil"/>
            </w:tcBorders>
          </w:tcPr>
          <w:p w14:paraId="70E40185" w14:textId="77777777" w:rsidR="00D542CA" w:rsidRPr="00E350C6" w:rsidRDefault="00774B92" w:rsidP="00FE5D93">
            <w:pPr>
              <w:pStyle w:val="PortadaizquierdaTNR10"/>
              <w:framePr w:hSpace="0" w:wrap="auto" w:vAnchor="margin" w:xAlign="left" w:yAlign="inline"/>
              <w:suppressOverlap w:val="0"/>
              <w:rPr>
                <w:lang w:val="es-ES"/>
              </w:rPr>
            </w:pPr>
            <w:r w:rsidRPr="00E350C6">
              <w:rPr>
                <w:lang w:val="es-ES"/>
              </w:rPr>
              <w:t>ATTACHMENTS / DOCUMENTOS ADJUNTOS</w:t>
            </w:r>
            <w:r w:rsidR="00D542CA" w:rsidRPr="00E350C6">
              <w:rPr>
                <w:lang w:val="es-ES"/>
              </w:rPr>
              <w:t xml:space="preserve"> </w:t>
            </w:r>
          </w:p>
          <w:p w14:paraId="109D1A19" w14:textId="083C185B" w:rsidR="00D542CA" w:rsidRPr="00E350C6" w:rsidRDefault="00E350C6" w:rsidP="00FE5D93">
            <w:pPr>
              <w:rPr>
                <w:lang w:val="es-ES"/>
              </w:rPr>
            </w:pPr>
            <w:r w:rsidRPr="00E350C6">
              <w:rPr>
                <w:lang w:val="es-ES"/>
              </w:rPr>
              <w:t>N/A</w:t>
            </w:r>
            <w:r w:rsidR="005A1916">
              <w:rPr>
                <w:lang w:val="es-ES"/>
              </w:rPr>
              <w:t xml:space="preserve"> </w:t>
            </w:r>
          </w:p>
        </w:tc>
        <w:tc>
          <w:tcPr>
            <w:tcW w:w="4818" w:type="dxa"/>
            <w:gridSpan w:val="3"/>
            <w:tcBorders>
              <w:top w:val="nil"/>
              <w:bottom w:val="nil"/>
            </w:tcBorders>
          </w:tcPr>
          <w:p w14:paraId="75FEEAD9" w14:textId="5C651008" w:rsidR="00D542CA" w:rsidRPr="006E3F4B" w:rsidRDefault="00774B92" w:rsidP="00FE5D93">
            <w:pPr>
              <w:pStyle w:val="PortadaizquierdaTNR10"/>
              <w:framePr w:hSpace="0" w:wrap="auto" w:vAnchor="margin" w:xAlign="left" w:yAlign="inline"/>
              <w:suppressOverlap w:val="0"/>
              <w:rPr>
                <w:lang w:val="es-ES"/>
              </w:rPr>
            </w:pPr>
            <w:r w:rsidRPr="006E3F4B">
              <w:rPr>
                <w:lang w:val="es-ES"/>
              </w:rPr>
              <w:t>TO</w:t>
            </w:r>
            <w:r w:rsidR="00D542CA" w:rsidRPr="006E3F4B">
              <w:rPr>
                <w:lang w:val="es-ES"/>
              </w:rPr>
              <w:t xml:space="preserve"> / </w:t>
            </w:r>
            <w:r w:rsidRPr="006E3F4B">
              <w:rPr>
                <w:lang w:val="es-ES"/>
              </w:rPr>
              <w:t>A</w:t>
            </w:r>
            <w:r w:rsidR="00D542CA" w:rsidRPr="006E3F4B">
              <w:rPr>
                <w:lang w:val="es-ES"/>
              </w:rPr>
              <w:tab/>
            </w:r>
            <w:r w:rsidR="00D542CA" w:rsidRPr="006E3F4B">
              <w:rPr>
                <w:lang w:val="es-ES"/>
              </w:rPr>
              <w:tab/>
            </w:r>
            <w:r w:rsidR="00D542CA" w:rsidRPr="006E3F4B">
              <w:rPr>
                <w:lang w:val="es-ES"/>
              </w:rPr>
              <w:tab/>
            </w:r>
            <w:r w:rsidR="00D36DD7" w:rsidRPr="006E3F4B">
              <w:rPr>
                <w:b w:val="0"/>
                <w:lang w:val="es-ES"/>
              </w:rPr>
              <w:t>N/A</w:t>
            </w:r>
          </w:p>
          <w:p w14:paraId="4F8488C2" w14:textId="77777777" w:rsidR="00D542CA" w:rsidRPr="006E3F4B" w:rsidRDefault="00D542CA" w:rsidP="00FE5D93">
            <w:pPr>
              <w:pStyle w:val="PortadaizquierdaTNR10"/>
              <w:framePr w:hSpace="0" w:wrap="auto" w:vAnchor="margin" w:xAlign="left" w:yAlign="inline"/>
              <w:suppressOverlap w:val="0"/>
              <w:rPr>
                <w:lang w:val="es-ES"/>
              </w:rPr>
            </w:pPr>
          </w:p>
          <w:p w14:paraId="2A7F531E" w14:textId="2C24F972" w:rsidR="00D542CA" w:rsidRPr="00F4609B" w:rsidRDefault="00D542CA" w:rsidP="00FE5D93">
            <w:pPr>
              <w:pStyle w:val="PortadaizquierdaTNR10"/>
              <w:framePr w:hSpace="0" w:wrap="auto" w:vAnchor="margin" w:xAlign="left" w:yAlign="inline"/>
              <w:suppressOverlap w:val="0"/>
              <w:rPr>
                <w:lang w:val="es-ES"/>
              </w:rPr>
            </w:pPr>
            <w:r w:rsidRPr="006E3F4B">
              <w:rPr>
                <w:lang w:val="es-ES"/>
              </w:rPr>
              <w:t>Dpt. / Dept</w:t>
            </w:r>
            <w:r w:rsidR="00774B92" w:rsidRPr="006E3F4B">
              <w:rPr>
                <w:lang w:val="es-ES"/>
              </w:rPr>
              <w:t>o</w:t>
            </w:r>
            <w:r w:rsidR="00E350C6" w:rsidRPr="006E3F4B">
              <w:rPr>
                <w:lang w:val="es-ES"/>
              </w:rPr>
              <w:t>.</w:t>
            </w:r>
            <w:r w:rsidR="00E350C6" w:rsidRPr="006E3F4B">
              <w:rPr>
                <w:lang w:val="es-ES"/>
              </w:rPr>
              <w:tab/>
            </w:r>
            <w:r w:rsidR="00E350C6" w:rsidRPr="006E3F4B">
              <w:rPr>
                <w:lang w:val="es-ES"/>
              </w:rPr>
              <w:tab/>
            </w:r>
            <w:r w:rsidR="00D36DD7" w:rsidRPr="00F4609B">
              <w:rPr>
                <w:b w:val="0"/>
                <w:lang w:val="es-ES"/>
              </w:rPr>
              <w:t>N/A</w:t>
            </w:r>
          </w:p>
          <w:p w14:paraId="71A47B2A" w14:textId="77777777" w:rsidR="00D542CA" w:rsidRPr="00F4609B" w:rsidRDefault="00D542CA" w:rsidP="00FE5D93">
            <w:pPr>
              <w:pStyle w:val="PortadaizquierdaTNR10"/>
              <w:framePr w:hSpace="0" w:wrap="auto" w:vAnchor="margin" w:xAlign="left" w:yAlign="inline"/>
              <w:suppressOverlap w:val="0"/>
              <w:rPr>
                <w:lang w:val="es-ES"/>
              </w:rPr>
            </w:pPr>
          </w:p>
          <w:p w14:paraId="4E15EF38" w14:textId="261AA253" w:rsidR="00774B92" w:rsidRPr="00F4609B" w:rsidRDefault="00774B92" w:rsidP="00774B92">
            <w:pPr>
              <w:pStyle w:val="PortadaizquierdaTNR10"/>
              <w:framePr w:hSpace="0" w:wrap="auto" w:vAnchor="margin" w:xAlign="left" w:yAlign="inline"/>
              <w:suppressOverlap w:val="0"/>
              <w:rPr>
                <w:lang w:val="es-ES"/>
              </w:rPr>
            </w:pPr>
            <w:r w:rsidRPr="00F4609B">
              <w:rPr>
                <w:lang w:val="es-ES"/>
              </w:rPr>
              <w:t>Response Required /</w:t>
            </w:r>
            <w:r w:rsidRPr="00F4609B">
              <w:rPr>
                <w:lang w:val="es-ES"/>
              </w:rPr>
              <w:tab/>
            </w:r>
            <w:r w:rsidRPr="00F4609B">
              <w:rPr>
                <w:b w:val="0"/>
                <w:lang w:val="es-ES"/>
              </w:rPr>
              <w:t>NO</w:t>
            </w:r>
          </w:p>
          <w:p w14:paraId="3A872603" w14:textId="77777777" w:rsidR="00D542CA" w:rsidRPr="006C2CDD" w:rsidRDefault="00D542CA" w:rsidP="00FE5D93">
            <w:pPr>
              <w:pStyle w:val="PortadaizquierdaTNR10"/>
              <w:framePr w:hSpace="0" w:wrap="auto" w:vAnchor="margin" w:xAlign="left" w:yAlign="inline"/>
              <w:suppressOverlap w:val="0"/>
              <w:rPr>
                <w:lang w:val="es-ES"/>
              </w:rPr>
            </w:pPr>
            <w:r w:rsidRPr="006C2CDD">
              <w:rPr>
                <w:lang w:val="es-ES"/>
              </w:rPr>
              <w:t>Requiere Respuesta</w:t>
            </w:r>
          </w:p>
          <w:p w14:paraId="6DCA25CA" w14:textId="77777777" w:rsidR="00D542CA" w:rsidRPr="006C2CDD" w:rsidRDefault="00D542CA" w:rsidP="00FE5D93">
            <w:pPr>
              <w:pStyle w:val="PortadaizquierdaTNR10"/>
              <w:framePr w:hSpace="0" w:wrap="auto" w:vAnchor="margin" w:xAlign="left" w:yAlign="inline"/>
              <w:suppressOverlap w:val="0"/>
              <w:rPr>
                <w:lang w:val="es-ES"/>
              </w:rPr>
            </w:pPr>
          </w:p>
          <w:p w14:paraId="7F18BB61" w14:textId="57682805" w:rsidR="00D542CA" w:rsidRPr="006C2CDD" w:rsidRDefault="00661CAD" w:rsidP="00FE5D93">
            <w:pPr>
              <w:pStyle w:val="PortadaizquierdaTNR10"/>
              <w:framePr w:hSpace="0" w:wrap="auto" w:vAnchor="margin" w:xAlign="left" w:yAlign="inline"/>
              <w:suppressOverlap w:val="0"/>
              <w:rPr>
                <w:lang w:val="es-ES"/>
              </w:rPr>
            </w:pPr>
            <w:r w:rsidRPr="006C2CDD">
              <w:rPr>
                <w:lang w:val="es-ES"/>
              </w:rPr>
              <w:t>Da</w:t>
            </w:r>
            <w:r w:rsidR="00774B92" w:rsidRPr="006C2CDD">
              <w:rPr>
                <w:lang w:val="es-ES"/>
              </w:rPr>
              <w:t>te</w:t>
            </w:r>
            <w:r w:rsidRPr="006C2CDD">
              <w:rPr>
                <w:lang w:val="es-ES"/>
              </w:rPr>
              <w:t>line</w:t>
            </w:r>
            <w:r w:rsidR="00774B92" w:rsidRPr="006C2CDD">
              <w:rPr>
                <w:lang w:val="es-ES"/>
              </w:rPr>
              <w:t xml:space="preserve"> / </w:t>
            </w:r>
            <w:r w:rsidR="00D542CA" w:rsidRPr="006C2CDD">
              <w:rPr>
                <w:lang w:val="es-ES"/>
              </w:rPr>
              <w:t>Fecha Tope</w:t>
            </w:r>
            <w:r w:rsidR="00D542CA" w:rsidRPr="006C2CDD">
              <w:rPr>
                <w:lang w:val="es-ES"/>
              </w:rPr>
              <w:tab/>
            </w:r>
            <w:r w:rsidR="00E350C6">
              <w:rPr>
                <w:b w:val="0"/>
                <w:lang w:val="es-ES"/>
              </w:rPr>
              <w:t>N/A</w:t>
            </w:r>
          </w:p>
          <w:p w14:paraId="72D961F6" w14:textId="77777777" w:rsidR="00D542CA" w:rsidRPr="006C2CDD" w:rsidRDefault="00D542CA" w:rsidP="00FE5D93">
            <w:pPr>
              <w:pStyle w:val="PortadaizquierdaTNR10"/>
              <w:framePr w:hSpace="0" w:wrap="auto" w:vAnchor="margin" w:xAlign="left" w:yAlign="inline"/>
              <w:suppressOverlap w:val="0"/>
              <w:rPr>
                <w:lang w:val="es-ES"/>
              </w:rPr>
            </w:pPr>
          </w:p>
          <w:p w14:paraId="188FFF99" w14:textId="77777777" w:rsidR="00D542CA" w:rsidRPr="00661CAD" w:rsidRDefault="00D542CA" w:rsidP="00FE5D93">
            <w:pPr>
              <w:pStyle w:val="PortadaizquierdaTNR10"/>
              <w:framePr w:hSpace="0" w:wrap="auto" w:vAnchor="margin" w:xAlign="left" w:yAlign="inline"/>
              <w:suppressOverlap w:val="0"/>
            </w:pPr>
            <w:r w:rsidRPr="00661CAD">
              <w:t>Conforme/Approval</w:t>
            </w:r>
            <w:r w:rsidRPr="00661CAD">
              <w:tab/>
              <w:t xml:space="preserve"> </w:t>
            </w:r>
            <w:r w:rsidRPr="00661CAD">
              <w:rPr>
                <w:b w:val="0"/>
              </w:rPr>
              <w:t>Xxxxxxxxxxxxxxxxx</w:t>
            </w:r>
          </w:p>
          <w:p w14:paraId="674D5357" w14:textId="77777777" w:rsidR="00D542CA" w:rsidRPr="00661CAD" w:rsidRDefault="00D542CA" w:rsidP="00FE5D93">
            <w:pPr>
              <w:pStyle w:val="PortadaizquierdaTNR10"/>
              <w:framePr w:hSpace="0" w:wrap="auto" w:vAnchor="margin" w:xAlign="left" w:yAlign="inline"/>
              <w:suppressOverlap w:val="0"/>
            </w:pPr>
          </w:p>
        </w:tc>
      </w:tr>
      <w:tr w:rsidR="00D542CA" w:rsidRPr="00661CAD" w14:paraId="008E4BCF" w14:textId="77777777" w:rsidTr="00DF5D19">
        <w:trPr>
          <w:trHeight w:val="989"/>
        </w:trPr>
        <w:tc>
          <w:tcPr>
            <w:tcW w:w="10449" w:type="dxa"/>
            <w:gridSpan w:val="5"/>
            <w:tcBorders>
              <w:top w:val="double" w:sz="4" w:space="0" w:color="auto"/>
              <w:bottom w:val="double" w:sz="4" w:space="0" w:color="auto"/>
            </w:tcBorders>
          </w:tcPr>
          <w:p w14:paraId="6F0B7158" w14:textId="77777777" w:rsidR="00D542CA" w:rsidRPr="00661CAD" w:rsidRDefault="00774B92" w:rsidP="00301445">
            <w:pPr>
              <w:pStyle w:val="PortadaizquierdaTNR10"/>
              <w:framePr w:hSpace="0" w:wrap="auto" w:vAnchor="margin" w:xAlign="left" w:yAlign="inline"/>
              <w:tabs>
                <w:tab w:val="right" w:pos="10136"/>
              </w:tabs>
              <w:suppressOverlap w:val="0"/>
            </w:pPr>
            <w:r w:rsidRPr="00661CAD">
              <w:t xml:space="preserve">DISTRIBUTION / </w:t>
            </w:r>
            <w:r w:rsidR="00D542CA" w:rsidRPr="00661CAD">
              <w:t xml:space="preserve">DISTRIBUCION </w:t>
            </w:r>
            <w:r w:rsidR="00301445" w:rsidRPr="00661CAD">
              <w:tab/>
            </w:r>
            <w:r w:rsidR="00301445" w:rsidRPr="00661CAD">
              <w:rPr>
                <w:rFonts w:cs="Arial"/>
                <w:bCs/>
                <w:color w:val="F89746"/>
                <w:szCs w:val="22"/>
                <w:lang w:eastAsia="es-ES"/>
              </w:rPr>
              <w:t>Airbus Amber</w:t>
            </w:r>
          </w:p>
          <w:p w14:paraId="25083142" w14:textId="08BCE91D" w:rsidR="00D542CA" w:rsidRPr="00AB0F10" w:rsidRDefault="00AB0F10" w:rsidP="00AB0F10">
            <w:pPr>
              <w:pStyle w:val="PortadaizquierdaTNR10"/>
              <w:framePr w:hSpace="0" w:wrap="auto" w:vAnchor="margin" w:xAlign="left" w:yAlign="inline"/>
              <w:suppressOverlap w:val="0"/>
              <w:rPr>
                <w:b w:val="0"/>
              </w:rPr>
            </w:pPr>
            <w:r w:rsidRPr="00AB0F10">
              <w:rPr>
                <w:b w:val="0"/>
              </w:rPr>
              <w:t>TEPAA – TL8</w:t>
            </w:r>
          </w:p>
          <w:p w14:paraId="46568738" w14:textId="77777777" w:rsidR="00D542CA" w:rsidRPr="00661CAD" w:rsidRDefault="00D542CA" w:rsidP="00FE5D93"/>
        </w:tc>
      </w:tr>
      <w:tr w:rsidR="00D542CA" w:rsidRPr="00661CAD" w14:paraId="63081511" w14:textId="77777777" w:rsidTr="00DF5D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5"/>
        </w:trPr>
        <w:tc>
          <w:tcPr>
            <w:tcW w:w="30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EFD38" w14:textId="77777777" w:rsidR="00D542CA" w:rsidRPr="00661CAD" w:rsidRDefault="00774B92" w:rsidP="00774B92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661CAD">
              <w:rPr>
                <w:b/>
                <w:bCs/>
                <w:color w:val="000000"/>
                <w:sz w:val="20"/>
              </w:rPr>
              <w:t xml:space="preserve">Issue / </w:t>
            </w:r>
            <w:r w:rsidR="00D542CA" w:rsidRPr="00661CAD">
              <w:rPr>
                <w:b/>
                <w:bCs/>
                <w:color w:val="000000"/>
                <w:sz w:val="20"/>
              </w:rPr>
              <w:t xml:space="preserve">Edic. </w:t>
            </w:r>
          </w:p>
        </w:tc>
        <w:tc>
          <w:tcPr>
            <w:tcW w:w="53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52FF3" w14:textId="7D7711BF" w:rsidR="00D542CA" w:rsidRPr="006C2CDD" w:rsidRDefault="00AB0F10" w:rsidP="00774B92">
            <w:pPr>
              <w:jc w:val="center"/>
              <w:rPr>
                <w:b/>
                <w:bCs/>
                <w:color w:val="000000"/>
                <w:sz w:val="20"/>
                <w:lang w:val="es-ES"/>
              </w:rPr>
            </w:pPr>
            <w:r>
              <w:rPr>
                <w:b/>
                <w:bCs/>
                <w:color w:val="000000"/>
                <w:sz w:val="20"/>
                <w:lang w:val="es-ES"/>
              </w:rPr>
              <w:t xml:space="preserve">Change reason </w:t>
            </w:r>
            <w:r w:rsidR="00774B92" w:rsidRPr="006C2CDD">
              <w:rPr>
                <w:b/>
                <w:bCs/>
                <w:color w:val="000000"/>
                <w:sz w:val="20"/>
                <w:lang w:val="es-ES"/>
              </w:rPr>
              <w:t xml:space="preserve">/ </w:t>
            </w:r>
            <w:r w:rsidR="00D542CA" w:rsidRPr="006C2CDD">
              <w:rPr>
                <w:b/>
                <w:bCs/>
                <w:color w:val="000000"/>
                <w:sz w:val="20"/>
                <w:lang w:val="es-ES"/>
              </w:rPr>
              <w:t xml:space="preserve">Motivo de Modificación 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4D6427" w14:textId="77777777" w:rsidR="00D542CA" w:rsidRPr="00661CAD" w:rsidRDefault="00774B92" w:rsidP="00774B92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661CAD">
              <w:rPr>
                <w:b/>
                <w:bCs/>
                <w:color w:val="000000"/>
                <w:sz w:val="20"/>
              </w:rPr>
              <w:t xml:space="preserve">App. / </w:t>
            </w:r>
            <w:r w:rsidR="00D542CA" w:rsidRPr="00661CAD">
              <w:rPr>
                <w:b/>
                <w:bCs/>
                <w:color w:val="000000"/>
                <w:sz w:val="20"/>
              </w:rPr>
              <w:t xml:space="preserve">Aprobado </w:t>
            </w:r>
          </w:p>
        </w:tc>
      </w:tr>
      <w:tr w:rsidR="00D542CA" w:rsidRPr="00661CAD" w14:paraId="5FD9850D" w14:textId="77777777" w:rsidTr="00DF5D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5"/>
        </w:trPr>
        <w:tc>
          <w:tcPr>
            <w:tcW w:w="308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D1267" w14:textId="77777777" w:rsidR="00D542CA" w:rsidRPr="00661CAD" w:rsidRDefault="00774B92" w:rsidP="00774B92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661CAD">
              <w:rPr>
                <w:b/>
                <w:bCs/>
                <w:color w:val="000000"/>
                <w:sz w:val="20"/>
              </w:rPr>
              <w:t xml:space="preserve">Date / </w:t>
            </w:r>
            <w:r w:rsidR="00D542CA" w:rsidRPr="00661CAD">
              <w:rPr>
                <w:b/>
                <w:bCs/>
                <w:color w:val="000000"/>
                <w:sz w:val="20"/>
              </w:rPr>
              <w:t>Fecha</w:t>
            </w:r>
          </w:p>
        </w:tc>
        <w:tc>
          <w:tcPr>
            <w:tcW w:w="5379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7E278" w14:textId="77777777" w:rsidR="00774B92" w:rsidRPr="00661CAD" w:rsidRDefault="00774B92" w:rsidP="00774B92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661CAD">
              <w:rPr>
                <w:b/>
                <w:bCs/>
                <w:color w:val="000000"/>
                <w:sz w:val="20"/>
              </w:rPr>
              <w:t>Chapters and/or sheets affected /</w:t>
            </w:r>
          </w:p>
          <w:p w14:paraId="2C97E266" w14:textId="77777777" w:rsidR="00D542CA" w:rsidRPr="006C2CDD" w:rsidRDefault="00D542CA" w:rsidP="00774B92">
            <w:pPr>
              <w:jc w:val="center"/>
              <w:rPr>
                <w:b/>
                <w:bCs/>
                <w:color w:val="000000"/>
                <w:sz w:val="20"/>
                <w:lang w:val="es-ES"/>
              </w:rPr>
            </w:pPr>
            <w:r w:rsidRPr="006C2CDD">
              <w:rPr>
                <w:b/>
                <w:bCs/>
                <w:color w:val="000000"/>
                <w:sz w:val="20"/>
                <w:lang w:val="es-ES"/>
              </w:rPr>
              <w:t>Capítulos y/o hojas afectadas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D51D7F" w14:textId="5626CD25" w:rsidR="00D542CA" w:rsidRPr="00661CAD" w:rsidRDefault="00E350C6" w:rsidP="00774B92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Signed</w:t>
            </w:r>
            <w:r w:rsidR="00774B92" w:rsidRPr="00661CAD">
              <w:rPr>
                <w:b/>
                <w:bCs/>
                <w:color w:val="000000"/>
                <w:sz w:val="20"/>
              </w:rPr>
              <w:t xml:space="preserve"> / </w:t>
            </w:r>
            <w:r w:rsidR="00D542CA" w:rsidRPr="00661CAD">
              <w:rPr>
                <w:b/>
                <w:bCs/>
                <w:color w:val="000000"/>
                <w:sz w:val="20"/>
              </w:rPr>
              <w:t>Firmado</w:t>
            </w:r>
          </w:p>
        </w:tc>
      </w:tr>
      <w:tr w:rsidR="00D542CA" w:rsidRPr="00661CAD" w14:paraId="29C3FF36" w14:textId="77777777" w:rsidTr="00DF5D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5"/>
        </w:trPr>
        <w:tc>
          <w:tcPr>
            <w:tcW w:w="3083" w:type="dxa"/>
            <w:tcBorders>
              <w:top w:val="double" w:sz="6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21D7D" w14:textId="2998EA6C" w:rsidR="00D542CA" w:rsidRPr="00661CAD" w:rsidRDefault="00E350C6" w:rsidP="00FE5D93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A</w:t>
            </w:r>
          </w:p>
        </w:tc>
        <w:tc>
          <w:tcPr>
            <w:tcW w:w="5379" w:type="dxa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C20F1D" w14:textId="01431748" w:rsidR="00D542CA" w:rsidRPr="00661CAD" w:rsidRDefault="00AB0F10" w:rsidP="00FE5D93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Initial Release</w:t>
            </w:r>
          </w:p>
        </w:tc>
        <w:tc>
          <w:tcPr>
            <w:tcW w:w="1986" w:type="dxa"/>
            <w:tcBorders>
              <w:top w:val="double" w:sz="6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CAA90B" w14:textId="4F73C127" w:rsidR="00D542CA" w:rsidRPr="00661CAD" w:rsidRDefault="00E350C6" w:rsidP="00FE5D93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D542CA" w:rsidRPr="00661CAD" w14:paraId="4088AD80" w14:textId="77777777" w:rsidTr="00DF5D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5"/>
        </w:trPr>
        <w:tc>
          <w:tcPr>
            <w:tcW w:w="3083" w:type="dxa"/>
            <w:tcBorders>
              <w:top w:val="nil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289F7" w14:textId="2E0648A2" w:rsidR="00D542CA" w:rsidRPr="00661CAD" w:rsidRDefault="006E3F4B" w:rsidP="00E12EF4">
            <w:pPr>
              <w:pStyle w:val="PortadaizquierdaTNR10"/>
              <w:framePr w:hSpace="0" w:wrap="auto" w:vAnchor="margin" w:xAlign="left" w:yAlign="inline"/>
              <w:suppressOverlap w:val="0"/>
              <w:jc w:val="center"/>
              <w:rPr>
                <w:b w:val="0"/>
                <w:color w:val="A6A6A6" w:themeColor="background1" w:themeShade="A6"/>
                <w:sz w:val="18"/>
                <w:szCs w:val="18"/>
              </w:rPr>
            </w:pPr>
            <w:r w:rsidRPr="006E3F4B">
              <w:rPr>
                <w:b w:val="0"/>
                <w:color w:val="A6A6A6" w:themeColor="background1" w:themeShade="A6"/>
                <w:sz w:val="18"/>
                <w:szCs w:val="18"/>
              </w:rPr>
              <w:t>10/03/2023</w:t>
            </w:r>
          </w:p>
        </w:tc>
        <w:tc>
          <w:tcPr>
            <w:tcW w:w="5379" w:type="dxa"/>
            <w:gridSpan w:val="3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13B048" w14:textId="18FEC7C9" w:rsidR="00D542CA" w:rsidRPr="00661CAD" w:rsidRDefault="00AB0F10" w:rsidP="00FE5D93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All pages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5E950B" w14:textId="77777777" w:rsidR="00D542CA" w:rsidRPr="00661CAD" w:rsidRDefault="00D542CA" w:rsidP="00FE5D93">
            <w:pPr>
              <w:jc w:val="center"/>
              <w:rPr>
                <w:bCs/>
                <w:color w:val="000000"/>
                <w:sz w:val="18"/>
                <w:szCs w:val="18"/>
              </w:rPr>
            </w:pPr>
          </w:p>
        </w:tc>
      </w:tr>
      <w:tr w:rsidR="00D542CA" w:rsidRPr="00661CAD" w14:paraId="3071CE94" w14:textId="77777777" w:rsidTr="00DF5D19">
        <w:trPr>
          <w:trHeight w:hRule="exact" w:val="6986"/>
        </w:trPr>
        <w:tc>
          <w:tcPr>
            <w:tcW w:w="10449" w:type="dxa"/>
            <w:gridSpan w:val="5"/>
            <w:tcBorders>
              <w:top w:val="nil"/>
            </w:tcBorders>
          </w:tcPr>
          <w:p w14:paraId="5674CD8F" w14:textId="77777777" w:rsidR="00D542CA" w:rsidRPr="00661CAD" w:rsidRDefault="00774B92" w:rsidP="00FE5D93">
            <w:pPr>
              <w:pStyle w:val="PortadaizquierdaTNR10"/>
              <w:framePr w:hSpace="0" w:wrap="auto" w:vAnchor="margin" w:xAlign="left" w:yAlign="inline"/>
              <w:suppressOverlap w:val="0"/>
            </w:pPr>
            <w:r w:rsidRPr="00661CAD">
              <w:t>TEXT</w:t>
            </w:r>
            <w:r w:rsidR="00D542CA" w:rsidRPr="00661CAD">
              <w:t>/TEXT</w:t>
            </w:r>
            <w:r w:rsidRPr="00661CAD">
              <w:t>O</w:t>
            </w:r>
          </w:p>
          <w:p w14:paraId="497D6CF6" w14:textId="063DD458" w:rsidR="00A6632E" w:rsidRDefault="00A6632E" w:rsidP="00A6632E">
            <w:pPr>
              <w:pStyle w:val="Textoindependiente"/>
            </w:pPr>
            <w:r>
              <w:t>The current memorandum explain</w:t>
            </w:r>
            <w:r w:rsidR="00E12EF4">
              <w:t>s</w:t>
            </w:r>
            <w:r>
              <w:t xml:space="preserve"> by an easy and clear way how to use </w:t>
            </w:r>
            <w:r w:rsidR="00E12EF4">
              <w:t xml:space="preserve">TCL tool which generates </w:t>
            </w:r>
            <w:r w:rsidR="00F4609B">
              <w:t>input file</w:t>
            </w:r>
            <w:r w:rsidR="00E12EF4">
              <w:t xml:space="preserve"> for SECCIONES software</w:t>
            </w:r>
            <w:r>
              <w:t xml:space="preserve"> and the main guidelines</w:t>
            </w:r>
            <w:r w:rsidR="00DF5AEF">
              <w:t xml:space="preserve"> to make a c</w:t>
            </w:r>
            <w:bookmarkStart w:id="0" w:name="_GoBack"/>
            <w:bookmarkEnd w:id="0"/>
            <w:r w:rsidR="00DF5AEF">
              <w:t>orrect use of this tool</w:t>
            </w:r>
            <w:r>
              <w:t>.</w:t>
            </w:r>
          </w:p>
          <w:p w14:paraId="3E83E4C5" w14:textId="77777777" w:rsidR="001E1D65" w:rsidRPr="00661CAD" w:rsidRDefault="001E1D65" w:rsidP="001E1D65">
            <w:pPr>
              <w:jc w:val="center"/>
              <w:rPr>
                <w:u w:val="single"/>
              </w:rPr>
            </w:pPr>
            <w:r w:rsidRPr="00661CAD">
              <w:rPr>
                <w:u w:val="single"/>
              </w:rPr>
              <w:t>TABLE OF CONTENTS</w:t>
            </w:r>
          </w:p>
          <w:p w14:paraId="64EC2E4F" w14:textId="77777777" w:rsidR="001E1D65" w:rsidRPr="00661CAD" w:rsidRDefault="001E1D65" w:rsidP="001E1D65"/>
          <w:p w14:paraId="1A41C2F6" w14:textId="77777777" w:rsidR="00A85CC8" w:rsidRDefault="001E1D65">
            <w:pPr>
              <w:pStyle w:val="TDC1"/>
              <w:rPr>
                <w:rFonts w:asciiTheme="minorHAnsi" w:eastAsiaTheme="minorEastAsia" w:hAnsiTheme="minorHAnsi" w:cstheme="minorBidi"/>
                <w:szCs w:val="22"/>
                <w:lang w:val="es-ES" w:eastAsia="es-ES"/>
              </w:rPr>
            </w:pPr>
            <w:r w:rsidRPr="00661CAD">
              <w:rPr>
                <w:b/>
                <w:noProof w:val="0"/>
                <w:sz w:val="24"/>
              </w:rPr>
              <w:fldChar w:fldCharType="begin"/>
            </w:r>
            <w:r w:rsidRPr="00661CAD">
              <w:rPr>
                <w:noProof w:val="0"/>
              </w:rPr>
              <w:instrText xml:space="preserve"> TOC \o "1-2" \h \z \u </w:instrText>
            </w:r>
            <w:r w:rsidRPr="00661CAD">
              <w:rPr>
                <w:b/>
                <w:noProof w:val="0"/>
                <w:sz w:val="24"/>
              </w:rPr>
              <w:fldChar w:fldCharType="separate"/>
            </w:r>
            <w:hyperlink w:anchor="_Toc127864470" w:history="1">
              <w:r w:rsidR="00A85CC8" w:rsidRPr="00564578">
                <w:rPr>
                  <w:rStyle w:val="Hipervnculo"/>
                </w:rPr>
                <w:t>1</w:t>
              </w:r>
              <w:r w:rsidR="00A85CC8">
                <w:rPr>
                  <w:rFonts w:asciiTheme="minorHAnsi" w:eastAsiaTheme="minorEastAsia" w:hAnsiTheme="minorHAnsi" w:cstheme="minorBidi"/>
                  <w:szCs w:val="22"/>
                  <w:lang w:val="es-ES" w:eastAsia="es-ES"/>
                </w:rPr>
                <w:tab/>
              </w:r>
              <w:r w:rsidR="00A85CC8" w:rsidRPr="00564578">
                <w:rPr>
                  <w:rStyle w:val="Hipervnculo"/>
                </w:rPr>
                <w:t>INTRODUCTION</w:t>
              </w:r>
              <w:r w:rsidR="00A85CC8">
                <w:rPr>
                  <w:webHidden/>
                </w:rPr>
                <w:tab/>
              </w:r>
              <w:r w:rsidR="00A85CC8">
                <w:rPr>
                  <w:webHidden/>
                </w:rPr>
                <w:fldChar w:fldCharType="begin"/>
              </w:r>
              <w:r w:rsidR="00A85CC8">
                <w:rPr>
                  <w:webHidden/>
                </w:rPr>
                <w:instrText xml:space="preserve"> PAGEREF _Toc127864470 \h </w:instrText>
              </w:r>
              <w:r w:rsidR="00A85CC8">
                <w:rPr>
                  <w:webHidden/>
                </w:rPr>
              </w:r>
              <w:r w:rsidR="00A85CC8">
                <w:rPr>
                  <w:webHidden/>
                </w:rPr>
                <w:fldChar w:fldCharType="separate"/>
              </w:r>
              <w:r w:rsidR="00A85CC8">
                <w:rPr>
                  <w:webHidden/>
                </w:rPr>
                <w:t>2</w:t>
              </w:r>
              <w:r w:rsidR="00A85CC8">
                <w:rPr>
                  <w:webHidden/>
                </w:rPr>
                <w:fldChar w:fldCharType="end"/>
              </w:r>
            </w:hyperlink>
          </w:p>
          <w:p w14:paraId="67E121B2" w14:textId="77777777" w:rsidR="00A85CC8" w:rsidRDefault="006E3F4B">
            <w:pPr>
              <w:pStyle w:val="TDC2"/>
              <w:rPr>
                <w:rFonts w:asciiTheme="minorHAnsi" w:eastAsiaTheme="minorEastAsia" w:hAnsiTheme="minorHAnsi" w:cstheme="minorBidi"/>
                <w:i w:val="0"/>
                <w:sz w:val="22"/>
                <w:lang w:val="es-ES" w:eastAsia="es-ES"/>
              </w:rPr>
            </w:pPr>
            <w:hyperlink w:anchor="_Toc127864471" w:history="1">
              <w:r w:rsidR="00A85CC8" w:rsidRPr="00564578">
                <w:rPr>
                  <w:rStyle w:val="Hipervnculo"/>
                </w:rPr>
                <w:t>1.1</w:t>
              </w:r>
              <w:r w:rsidR="00A85CC8">
                <w:rPr>
                  <w:rFonts w:asciiTheme="minorHAnsi" w:eastAsiaTheme="minorEastAsia" w:hAnsiTheme="minorHAnsi" w:cstheme="minorBidi"/>
                  <w:i w:val="0"/>
                  <w:sz w:val="22"/>
                  <w:lang w:val="es-ES" w:eastAsia="es-ES"/>
                </w:rPr>
                <w:tab/>
              </w:r>
              <w:r w:rsidR="00A85CC8" w:rsidRPr="00564578">
                <w:rPr>
                  <w:rStyle w:val="Hipervnculo"/>
                </w:rPr>
                <w:t>SCOPE</w:t>
              </w:r>
              <w:r w:rsidR="00A85CC8">
                <w:rPr>
                  <w:webHidden/>
                </w:rPr>
                <w:tab/>
              </w:r>
              <w:r w:rsidR="00A85CC8">
                <w:rPr>
                  <w:webHidden/>
                </w:rPr>
                <w:fldChar w:fldCharType="begin"/>
              </w:r>
              <w:r w:rsidR="00A85CC8">
                <w:rPr>
                  <w:webHidden/>
                </w:rPr>
                <w:instrText xml:space="preserve"> PAGEREF _Toc127864471 \h </w:instrText>
              </w:r>
              <w:r w:rsidR="00A85CC8">
                <w:rPr>
                  <w:webHidden/>
                </w:rPr>
              </w:r>
              <w:r w:rsidR="00A85CC8">
                <w:rPr>
                  <w:webHidden/>
                </w:rPr>
                <w:fldChar w:fldCharType="separate"/>
              </w:r>
              <w:r w:rsidR="00A85CC8">
                <w:rPr>
                  <w:webHidden/>
                </w:rPr>
                <w:t>2</w:t>
              </w:r>
              <w:r w:rsidR="00A85CC8">
                <w:rPr>
                  <w:webHidden/>
                </w:rPr>
                <w:fldChar w:fldCharType="end"/>
              </w:r>
            </w:hyperlink>
          </w:p>
          <w:p w14:paraId="42D68AB2" w14:textId="77777777" w:rsidR="00A85CC8" w:rsidRDefault="006E3F4B">
            <w:pPr>
              <w:pStyle w:val="TDC2"/>
              <w:rPr>
                <w:rFonts w:asciiTheme="minorHAnsi" w:eastAsiaTheme="minorEastAsia" w:hAnsiTheme="minorHAnsi" w:cstheme="minorBidi"/>
                <w:i w:val="0"/>
                <w:sz w:val="22"/>
                <w:lang w:val="es-ES" w:eastAsia="es-ES"/>
              </w:rPr>
            </w:pPr>
            <w:hyperlink w:anchor="_Toc127864472" w:history="1">
              <w:r w:rsidR="00A85CC8" w:rsidRPr="00564578">
                <w:rPr>
                  <w:rStyle w:val="Hipervnculo"/>
                </w:rPr>
                <w:t>1.2</w:t>
              </w:r>
              <w:r w:rsidR="00A85CC8">
                <w:rPr>
                  <w:rFonts w:asciiTheme="minorHAnsi" w:eastAsiaTheme="minorEastAsia" w:hAnsiTheme="minorHAnsi" w:cstheme="minorBidi"/>
                  <w:i w:val="0"/>
                  <w:sz w:val="22"/>
                  <w:lang w:val="es-ES" w:eastAsia="es-ES"/>
                </w:rPr>
                <w:tab/>
              </w:r>
              <w:r w:rsidR="00A85CC8" w:rsidRPr="00564578">
                <w:rPr>
                  <w:rStyle w:val="Hipervnculo"/>
                </w:rPr>
                <w:t>ABBREVIATIONS AND SYMBOLS</w:t>
              </w:r>
              <w:r w:rsidR="00A85CC8">
                <w:rPr>
                  <w:webHidden/>
                </w:rPr>
                <w:tab/>
              </w:r>
              <w:r w:rsidR="00A85CC8">
                <w:rPr>
                  <w:webHidden/>
                </w:rPr>
                <w:fldChar w:fldCharType="begin"/>
              </w:r>
              <w:r w:rsidR="00A85CC8">
                <w:rPr>
                  <w:webHidden/>
                </w:rPr>
                <w:instrText xml:space="preserve"> PAGEREF _Toc127864472 \h </w:instrText>
              </w:r>
              <w:r w:rsidR="00A85CC8">
                <w:rPr>
                  <w:webHidden/>
                </w:rPr>
              </w:r>
              <w:r w:rsidR="00A85CC8">
                <w:rPr>
                  <w:webHidden/>
                </w:rPr>
                <w:fldChar w:fldCharType="separate"/>
              </w:r>
              <w:r w:rsidR="00A85CC8">
                <w:rPr>
                  <w:webHidden/>
                </w:rPr>
                <w:t>2</w:t>
              </w:r>
              <w:r w:rsidR="00A85CC8">
                <w:rPr>
                  <w:webHidden/>
                </w:rPr>
                <w:fldChar w:fldCharType="end"/>
              </w:r>
            </w:hyperlink>
          </w:p>
          <w:p w14:paraId="3B93B11F" w14:textId="77777777" w:rsidR="00A85CC8" w:rsidRDefault="006E3F4B">
            <w:pPr>
              <w:pStyle w:val="TDC2"/>
              <w:rPr>
                <w:rFonts w:asciiTheme="minorHAnsi" w:eastAsiaTheme="minorEastAsia" w:hAnsiTheme="minorHAnsi" w:cstheme="minorBidi"/>
                <w:i w:val="0"/>
                <w:sz w:val="22"/>
                <w:lang w:val="es-ES" w:eastAsia="es-ES"/>
              </w:rPr>
            </w:pPr>
            <w:hyperlink w:anchor="_Toc127864473" w:history="1">
              <w:r w:rsidR="00A85CC8" w:rsidRPr="00564578">
                <w:rPr>
                  <w:rStyle w:val="Hipervnculo"/>
                </w:rPr>
                <w:t>1.3</w:t>
              </w:r>
              <w:r w:rsidR="00A85CC8">
                <w:rPr>
                  <w:rFonts w:asciiTheme="minorHAnsi" w:eastAsiaTheme="minorEastAsia" w:hAnsiTheme="minorHAnsi" w:cstheme="minorBidi"/>
                  <w:i w:val="0"/>
                  <w:sz w:val="22"/>
                  <w:lang w:val="es-ES" w:eastAsia="es-ES"/>
                </w:rPr>
                <w:tab/>
              </w:r>
              <w:r w:rsidR="00A85CC8" w:rsidRPr="00564578">
                <w:rPr>
                  <w:rStyle w:val="Hipervnculo"/>
                </w:rPr>
                <w:t>REFERENCES</w:t>
              </w:r>
              <w:r w:rsidR="00A85CC8">
                <w:rPr>
                  <w:webHidden/>
                </w:rPr>
                <w:tab/>
              </w:r>
              <w:r w:rsidR="00A85CC8">
                <w:rPr>
                  <w:webHidden/>
                </w:rPr>
                <w:fldChar w:fldCharType="begin"/>
              </w:r>
              <w:r w:rsidR="00A85CC8">
                <w:rPr>
                  <w:webHidden/>
                </w:rPr>
                <w:instrText xml:space="preserve"> PAGEREF _Toc127864473 \h </w:instrText>
              </w:r>
              <w:r w:rsidR="00A85CC8">
                <w:rPr>
                  <w:webHidden/>
                </w:rPr>
              </w:r>
              <w:r w:rsidR="00A85CC8">
                <w:rPr>
                  <w:webHidden/>
                </w:rPr>
                <w:fldChar w:fldCharType="separate"/>
              </w:r>
              <w:r w:rsidR="00A85CC8">
                <w:rPr>
                  <w:webHidden/>
                </w:rPr>
                <w:t>2</w:t>
              </w:r>
              <w:r w:rsidR="00A85CC8">
                <w:rPr>
                  <w:webHidden/>
                </w:rPr>
                <w:fldChar w:fldCharType="end"/>
              </w:r>
            </w:hyperlink>
          </w:p>
          <w:p w14:paraId="2BFEBFAA" w14:textId="77777777" w:rsidR="00A85CC8" w:rsidRDefault="006E3F4B">
            <w:pPr>
              <w:pStyle w:val="TDC1"/>
              <w:rPr>
                <w:rFonts w:asciiTheme="minorHAnsi" w:eastAsiaTheme="minorEastAsia" w:hAnsiTheme="minorHAnsi" w:cstheme="minorBidi"/>
                <w:szCs w:val="22"/>
                <w:lang w:val="es-ES" w:eastAsia="es-ES"/>
              </w:rPr>
            </w:pPr>
            <w:hyperlink w:anchor="_Toc127864474" w:history="1">
              <w:r w:rsidR="00A85CC8" w:rsidRPr="00564578">
                <w:rPr>
                  <w:rStyle w:val="Hipervnculo"/>
                </w:rPr>
                <w:t>2</w:t>
              </w:r>
              <w:r w:rsidR="00A85CC8">
                <w:rPr>
                  <w:rFonts w:asciiTheme="minorHAnsi" w:eastAsiaTheme="minorEastAsia" w:hAnsiTheme="minorHAnsi" w:cstheme="minorBidi"/>
                  <w:szCs w:val="22"/>
                  <w:lang w:val="es-ES" w:eastAsia="es-ES"/>
                </w:rPr>
                <w:tab/>
              </w:r>
              <w:r w:rsidR="00A85CC8" w:rsidRPr="00564578">
                <w:rPr>
                  <w:rStyle w:val="Hipervnculo"/>
                </w:rPr>
                <w:t>SOFTWARE PRESENTATION AND MOTIVATION</w:t>
              </w:r>
              <w:r w:rsidR="00A85CC8">
                <w:rPr>
                  <w:webHidden/>
                </w:rPr>
                <w:tab/>
              </w:r>
              <w:r w:rsidR="00A85CC8">
                <w:rPr>
                  <w:webHidden/>
                </w:rPr>
                <w:fldChar w:fldCharType="begin"/>
              </w:r>
              <w:r w:rsidR="00A85CC8">
                <w:rPr>
                  <w:webHidden/>
                </w:rPr>
                <w:instrText xml:space="preserve"> PAGEREF _Toc127864474 \h </w:instrText>
              </w:r>
              <w:r w:rsidR="00A85CC8">
                <w:rPr>
                  <w:webHidden/>
                </w:rPr>
              </w:r>
              <w:r w:rsidR="00A85CC8">
                <w:rPr>
                  <w:webHidden/>
                </w:rPr>
                <w:fldChar w:fldCharType="separate"/>
              </w:r>
              <w:r w:rsidR="00A85CC8">
                <w:rPr>
                  <w:webHidden/>
                </w:rPr>
                <w:t>2</w:t>
              </w:r>
              <w:r w:rsidR="00A85CC8">
                <w:rPr>
                  <w:webHidden/>
                </w:rPr>
                <w:fldChar w:fldCharType="end"/>
              </w:r>
            </w:hyperlink>
          </w:p>
          <w:p w14:paraId="670BA895" w14:textId="77777777" w:rsidR="00A85CC8" w:rsidRDefault="006E3F4B">
            <w:pPr>
              <w:pStyle w:val="TDC1"/>
              <w:rPr>
                <w:rFonts w:asciiTheme="minorHAnsi" w:eastAsiaTheme="minorEastAsia" w:hAnsiTheme="minorHAnsi" w:cstheme="minorBidi"/>
                <w:szCs w:val="22"/>
                <w:lang w:val="es-ES" w:eastAsia="es-ES"/>
              </w:rPr>
            </w:pPr>
            <w:hyperlink w:anchor="_Toc127864475" w:history="1">
              <w:r w:rsidR="00A85CC8" w:rsidRPr="00564578">
                <w:rPr>
                  <w:rStyle w:val="Hipervnculo"/>
                </w:rPr>
                <w:t>3</w:t>
              </w:r>
              <w:r w:rsidR="00A85CC8">
                <w:rPr>
                  <w:rFonts w:asciiTheme="minorHAnsi" w:eastAsiaTheme="minorEastAsia" w:hAnsiTheme="minorHAnsi" w:cstheme="minorBidi"/>
                  <w:szCs w:val="22"/>
                  <w:lang w:val="es-ES" w:eastAsia="es-ES"/>
                </w:rPr>
                <w:tab/>
              </w:r>
              <w:r w:rsidR="00A85CC8" w:rsidRPr="00564578">
                <w:rPr>
                  <w:rStyle w:val="Hipervnculo"/>
                </w:rPr>
                <w:t>PREVIOUS STEPS</w:t>
              </w:r>
              <w:r w:rsidR="00A85CC8">
                <w:rPr>
                  <w:webHidden/>
                </w:rPr>
                <w:tab/>
              </w:r>
              <w:r w:rsidR="00A85CC8">
                <w:rPr>
                  <w:webHidden/>
                </w:rPr>
                <w:fldChar w:fldCharType="begin"/>
              </w:r>
              <w:r w:rsidR="00A85CC8">
                <w:rPr>
                  <w:webHidden/>
                </w:rPr>
                <w:instrText xml:space="preserve"> PAGEREF _Toc127864475 \h </w:instrText>
              </w:r>
              <w:r w:rsidR="00A85CC8">
                <w:rPr>
                  <w:webHidden/>
                </w:rPr>
              </w:r>
              <w:r w:rsidR="00A85CC8">
                <w:rPr>
                  <w:webHidden/>
                </w:rPr>
                <w:fldChar w:fldCharType="separate"/>
              </w:r>
              <w:r w:rsidR="00A85CC8">
                <w:rPr>
                  <w:webHidden/>
                </w:rPr>
                <w:t>2</w:t>
              </w:r>
              <w:r w:rsidR="00A85CC8">
                <w:rPr>
                  <w:webHidden/>
                </w:rPr>
                <w:fldChar w:fldCharType="end"/>
              </w:r>
            </w:hyperlink>
          </w:p>
          <w:p w14:paraId="454F5570" w14:textId="77777777" w:rsidR="00A85CC8" w:rsidRDefault="006E3F4B">
            <w:pPr>
              <w:pStyle w:val="TDC1"/>
              <w:rPr>
                <w:rFonts w:asciiTheme="minorHAnsi" w:eastAsiaTheme="minorEastAsia" w:hAnsiTheme="minorHAnsi" w:cstheme="minorBidi"/>
                <w:szCs w:val="22"/>
                <w:lang w:val="es-ES" w:eastAsia="es-ES"/>
              </w:rPr>
            </w:pPr>
            <w:hyperlink w:anchor="_Toc127864476" w:history="1">
              <w:r w:rsidR="00A85CC8" w:rsidRPr="00564578">
                <w:rPr>
                  <w:rStyle w:val="Hipervnculo"/>
                </w:rPr>
                <w:t>4</w:t>
              </w:r>
              <w:r w:rsidR="00A85CC8">
                <w:rPr>
                  <w:rFonts w:asciiTheme="minorHAnsi" w:eastAsiaTheme="minorEastAsia" w:hAnsiTheme="minorHAnsi" w:cstheme="minorBidi"/>
                  <w:szCs w:val="22"/>
                  <w:lang w:val="es-ES" w:eastAsia="es-ES"/>
                </w:rPr>
                <w:tab/>
              </w:r>
              <w:r w:rsidR="00A85CC8" w:rsidRPr="00564578">
                <w:rPr>
                  <w:rStyle w:val="Hipervnculo"/>
                </w:rPr>
                <w:t>RUN THE SOFTWARE</w:t>
              </w:r>
              <w:r w:rsidR="00A85CC8">
                <w:rPr>
                  <w:webHidden/>
                </w:rPr>
                <w:tab/>
              </w:r>
              <w:r w:rsidR="00A85CC8">
                <w:rPr>
                  <w:webHidden/>
                </w:rPr>
                <w:fldChar w:fldCharType="begin"/>
              </w:r>
              <w:r w:rsidR="00A85CC8">
                <w:rPr>
                  <w:webHidden/>
                </w:rPr>
                <w:instrText xml:space="preserve"> PAGEREF _Toc127864476 \h </w:instrText>
              </w:r>
              <w:r w:rsidR="00A85CC8">
                <w:rPr>
                  <w:webHidden/>
                </w:rPr>
              </w:r>
              <w:r w:rsidR="00A85CC8">
                <w:rPr>
                  <w:webHidden/>
                </w:rPr>
                <w:fldChar w:fldCharType="separate"/>
              </w:r>
              <w:r w:rsidR="00A85CC8">
                <w:rPr>
                  <w:webHidden/>
                </w:rPr>
                <w:t>3</w:t>
              </w:r>
              <w:r w:rsidR="00A85CC8">
                <w:rPr>
                  <w:webHidden/>
                </w:rPr>
                <w:fldChar w:fldCharType="end"/>
              </w:r>
            </w:hyperlink>
          </w:p>
          <w:p w14:paraId="0F8D8674" w14:textId="77777777" w:rsidR="00A85CC8" w:rsidRDefault="006E3F4B">
            <w:pPr>
              <w:pStyle w:val="TDC1"/>
              <w:rPr>
                <w:rFonts w:asciiTheme="minorHAnsi" w:eastAsiaTheme="minorEastAsia" w:hAnsiTheme="minorHAnsi" w:cstheme="minorBidi"/>
                <w:szCs w:val="22"/>
                <w:lang w:val="es-ES" w:eastAsia="es-ES"/>
              </w:rPr>
            </w:pPr>
            <w:hyperlink w:anchor="_Toc127864477" w:history="1">
              <w:r w:rsidR="00A85CC8" w:rsidRPr="00564578">
                <w:rPr>
                  <w:rStyle w:val="Hipervnculo"/>
                </w:rPr>
                <w:t>5</w:t>
              </w:r>
              <w:r w:rsidR="00A85CC8">
                <w:rPr>
                  <w:rFonts w:asciiTheme="minorHAnsi" w:eastAsiaTheme="minorEastAsia" w:hAnsiTheme="minorHAnsi" w:cstheme="minorBidi"/>
                  <w:szCs w:val="22"/>
                  <w:lang w:val="es-ES" w:eastAsia="es-ES"/>
                </w:rPr>
                <w:tab/>
              </w:r>
              <w:r w:rsidR="00A85CC8" w:rsidRPr="00564578">
                <w:rPr>
                  <w:rStyle w:val="Hipervnculo"/>
                </w:rPr>
                <w:t>EXPLANATION OF EACH STEP OF THE SOFTWARE</w:t>
              </w:r>
              <w:r w:rsidR="00A85CC8">
                <w:rPr>
                  <w:webHidden/>
                </w:rPr>
                <w:tab/>
              </w:r>
              <w:r w:rsidR="00A85CC8">
                <w:rPr>
                  <w:webHidden/>
                </w:rPr>
                <w:fldChar w:fldCharType="begin"/>
              </w:r>
              <w:r w:rsidR="00A85CC8">
                <w:rPr>
                  <w:webHidden/>
                </w:rPr>
                <w:instrText xml:space="preserve"> PAGEREF _Toc127864477 \h </w:instrText>
              </w:r>
              <w:r w:rsidR="00A85CC8">
                <w:rPr>
                  <w:webHidden/>
                </w:rPr>
              </w:r>
              <w:r w:rsidR="00A85CC8">
                <w:rPr>
                  <w:webHidden/>
                </w:rPr>
                <w:fldChar w:fldCharType="separate"/>
              </w:r>
              <w:r w:rsidR="00A85CC8">
                <w:rPr>
                  <w:webHidden/>
                </w:rPr>
                <w:t>4</w:t>
              </w:r>
              <w:r w:rsidR="00A85CC8">
                <w:rPr>
                  <w:webHidden/>
                </w:rPr>
                <w:fldChar w:fldCharType="end"/>
              </w:r>
            </w:hyperlink>
          </w:p>
          <w:p w14:paraId="436BBEAC" w14:textId="77777777" w:rsidR="00A85CC8" w:rsidRDefault="006E3F4B">
            <w:pPr>
              <w:pStyle w:val="TDC1"/>
              <w:rPr>
                <w:rFonts w:asciiTheme="minorHAnsi" w:eastAsiaTheme="minorEastAsia" w:hAnsiTheme="minorHAnsi" w:cstheme="minorBidi"/>
                <w:szCs w:val="22"/>
                <w:lang w:val="es-ES" w:eastAsia="es-ES"/>
              </w:rPr>
            </w:pPr>
            <w:hyperlink w:anchor="_Toc127864478" w:history="1">
              <w:r w:rsidR="00A85CC8" w:rsidRPr="00564578">
                <w:rPr>
                  <w:rStyle w:val="Hipervnculo"/>
                </w:rPr>
                <w:t>6</w:t>
              </w:r>
              <w:r w:rsidR="00A85CC8">
                <w:rPr>
                  <w:rFonts w:asciiTheme="minorHAnsi" w:eastAsiaTheme="minorEastAsia" w:hAnsiTheme="minorHAnsi" w:cstheme="minorBidi"/>
                  <w:szCs w:val="22"/>
                  <w:lang w:val="es-ES" w:eastAsia="es-ES"/>
                </w:rPr>
                <w:tab/>
              </w:r>
              <w:r w:rsidR="00A85CC8" w:rsidRPr="00564578">
                <w:rPr>
                  <w:rStyle w:val="Hipervnculo"/>
                </w:rPr>
                <w:t>CONSIDERATIONS</w:t>
              </w:r>
              <w:r w:rsidR="00A85CC8">
                <w:rPr>
                  <w:webHidden/>
                </w:rPr>
                <w:tab/>
              </w:r>
              <w:r w:rsidR="00A85CC8">
                <w:rPr>
                  <w:webHidden/>
                </w:rPr>
                <w:fldChar w:fldCharType="begin"/>
              </w:r>
              <w:r w:rsidR="00A85CC8">
                <w:rPr>
                  <w:webHidden/>
                </w:rPr>
                <w:instrText xml:space="preserve"> PAGEREF _Toc127864478 \h </w:instrText>
              </w:r>
              <w:r w:rsidR="00A85CC8">
                <w:rPr>
                  <w:webHidden/>
                </w:rPr>
              </w:r>
              <w:r w:rsidR="00A85CC8">
                <w:rPr>
                  <w:webHidden/>
                </w:rPr>
                <w:fldChar w:fldCharType="separate"/>
              </w:r>
              <w:r w:rsidR="00A85CC8">
                <w:rPr>
                  <w:webHidden/>
                </w:rPr>
                <w:t>9</w:t>
              </w:r>
              <w:r w:rsidR="00A85CC8">
                <w:rPr>
                  <w:webHidden/>
                </w:rPr>
                <w:fldChar w:fldCharType="end"/>
              </w:r>
            </w:hyperlink>
          </w:p>
          <w:p w14:paraId="542D82E6" w14:textId="77777777" w:rsidR="001E1D65" w:rsidRPr="00661CAD" w:rsidRDefault="001E1D65" w:rsidP="001E1D65">
            <w:r w:rsidRPr="00661CAD">
              <w:fldChar w:fldCharType="end"/>
            </w:r>
          </w:p>
          <w:p w14:paraId="71038E2A" w14:textId="77777777" w:rsidR="00D542CA" w:rsidRPr="00661CAD" w:rsidRDefault="00D542CA" w:rsidP="00FE5D93">
            <w:pPr>
              <w:tabs>
                <w:tab w:val="left" w:pos="6105"/>
              </w:tabs>
            </w:pPr>
          </w:p>
        </w:tc>
      </w:tr>
    </w:tbl>
    <w:p w14:paraId="190EDE35" w14:textId="77777777" w:rsidR="008E4881" w:rsidRPr="00661CAD" w:rsidRDefault="008E4881" w:rsidP="005E3C20">
      <w:pPr>
        <w:pStyle w:val="Ttulo1"/>
        <w:sectPr w:rsidR="008E4881" w:rsidRPr="00661CAD" w:rsidSect="00DA1394">
          <w:headerReference w:type="default" r:id="rId9"/>
          <w:footerReference w:type="default" r:id="rId10"/>
          <w:footerReference w:type="first" r:id="rId11"/>
          <w:pgSz w:w="11906" w:h="16838" w:code="9"/>
          <w:pgMar w:top="567" w:right="737" w:bottom="567" w:left="737" w:header="454" w:footer="340" w:gutter="0"/>
          <w:cols w:space="720"/>
          <w:titlePg/>
          <w:docGrid w:linePitch="360"/>
        </w:sectPr>
      </w:pPr>
    </w:p>
    <w:p w14:paraId="6A6F53F2" w14:textId="2B5EF44E" w:rsidR="00861DD8" w:rsidRPr="00661CAD" w:rsidRDefault="00861DD8" w:rsidP="00861DD8">
      <w:pPr>
        <w:pStyle w:val="Ttulo1"/>
      </w:pPr>
      <w:bookmarkStart w:id="1" w:name="_Toc416769341"/>
      <w:bookmarkStart w:id="2" w:name="_Toc127864470"/>
      <w:bookmarkStart w:id="3" w:name="_Toc257369802"/>
      <w:bookmarkStart w:id="4" w:name="_Toc377474923"/>
      <w:bookmarkStart w:id="5" w:name="_Toc377475362"/>
      <w:bookmarkStart w:id="6" w:name="_Toc388971508"/>
      <w:bookmarkStart w:id="7" w:name="_Toc388971775"/>
      <w:bookmarkStart w:id="8" w:name="_Toc408674414"/>
      <w:bookmarkStart w:id="9" w:name="_Toc408674855"/>
      <w:bookmarkStart w:id="10" w:name="_Toc408842896"/>
      <w:bookmarkStart w:id="11" w:name="_Toc408843706"/>
      <w:bookmarkStart w:id="12" w:name="_Toc408844788"/>
      <w:bookmarkStart w:id="13" w:name="_Toc408845887"/>
      <w:bookmarkStart w:id="14" w:name="_Toc408846016"/>
      <w:bookmarkStart w:id="15" w:name="_Toc408846241"/>
      <w:bookmarkStart w:id="16" w:name="_Toc408925167"/>
      <w:bookmarkStart w:id="17" w:name="_Toc408925219"/>
      <w:r w:rsidRPr="00661CAD">
        <w:lastRenderedPageBreak/>
        <w:t>INTRODUCTION</w:t>
      </w:r>
      <w:bookmarkEnd w:id="1"/>
      <w:bookmarkEnd w:id="2"/>
    </w:p>
    <w:p w14:paraId="4BF449B3" w14:textId="727E1798" w:rsidR="00861DD8" w:rsidRPr="00661CAD" w:rsidRDefault="00861DD8" w:rsidP="00661CAD">
      <w:pPr>
        <w:pStyle w:val="Ttulo2"/>
      </w:pPr>
      <w:bookmarkStart w:id="18" w:name="_Toc416769342"/>
      <w:bookmarkStart w:id="19" w:name="_Toc127864471"/>
      <w:r w:rsidRPr="00661CAD">
        <w:t>SCOPE</w:t>
      </w:r>
      <w:bookmarkEnd w:id="18"/>
      <w:bookmarkEnd w:id="19"/>
    </w:p>
    <w:p w14:paraId="7A5D9BE2" w14:textId="3544B1A8" w:rsidR="0098531F" w:rsidRDefault="00DF5AEF" w:rsidP="0098531F">
      <w:pPr>
        <w:pStyle w:val="Textoindependiente"/>
      </w:pPr>
      <w:r>
        <w:t xml:space="preserve">The current memorandum explains by an easy and clear way how to use TCL tool which generates </w:t>
      </w:r>
      <w:r w:rsidR="00F4609B">
        <w:t xml:space="preserve">input file </w:t>
      </w:r>
      <w:r>
        <w:t>for SECCIONES software and the main guidelines to make a correct use of this tool. The testing of the tool has been done using Hypermesh 2021.2, but other p</w:t>
      </w:r>
      <w:r w:rsidR="00D36DD7">
        <w:t>revious versions could be used.</w:t>
      </w:r>
    </w:p>
    <w:p w14:paraId="386908D4" w14:textId="77777777" w:rsidR="00861DD8" w:rsidRPr="00661CAD" w:rsidRDefault="00861DD8" w:rsidP="00861DD8"/>
    <w:p w14:paraId="30847D7D" w14:textId="77777777" w:rsidR="00861DD8" w:rsidRPr="00661CAD" w:rsidRDefault="00861DD8" w:rsidP="00861DD8">
      <w:pPr>
        <w:pStyle w:val="Ttulo2"/>
      </w:pPr>
      <w:bookmarkStart w:id="20" w:name="_Toc416769343"/>
      <w:bookmarkStart w:id="21" w:name="_Toc415152954"/>
      <w:bookmarkStart w:id="22" w:name="_Toc127864472"/>
      <w:r w:rsidRPr="00661CAD">
        <w:t>ABBREVIATIONS AND SYMBOLS</w:t>
      </w:r>
      <w:bookmarkEnd w:id="20"/>
      <w:bookmarkEnd w:id="21"/>
      <w:bookmarkEnd w:id="22"/>
    </w:p>
    <w:p w14:paraId="65CF0165" w14:textId="77777777" w:rsidR="00861DD8" w:rsidRPr="00661CAD" w:rsidRDefault="00861DD8" w:rsidP="00F940D3">
      <w:pPr>
        <w:pStyle w:val="ListofAbbreviations"/>
        <w:pBdr>
          <w:bottom w:val="single" w:sz="4" w:space="1" w:color="auto"/>
        </w:pBdr>
        <w:rPr>
          <w:i/>
        </w:rPr>
      </w:pPr>
      <w:r w:rsidRPr="00661CAD">
        <w:rPr>
          <w:i/>
        </w:rPr>
        <w:t>Symbol</w:t>
      </w:r>
      <w:r w:rsidRPr="00661CAD">
        <w:rPr>
          <w:i/>
        </w:rPr>
        <w:tab/>
        <w:t>Units</w:t>
      </w:r>
      <w:r w:rsidRPr="00661CAD">
        <w:rPr>
          <w:i/>
        </w:rPr>
        <w:tab/>
        <w:t>Definition</w:t>
      </w:r>
    </w:p>
    <w:p w14:paraId="44F3276D" w14:textId="6062F57B" w:rsidR="00861DD8" w:rsidRDefault="00861DD8" w:rsidP="00DF5AEF">
      <w:pPr>
        <w:pStyle w:val="ListofAbbreviations"/>
      </w:pPr>
      <w:r w:rsidRPr="00661CAD">
        <w:t>A/C</w:t>
      </w:r>
      <w:r w:rsidRPr="00661CAD">
        <w:tab/>
      </w:r>
      <w:r w:rsidR="00F940D3" w:rsidRPr="00661CAD">
        <w:t>-</w:t>
      </w:r>
      <w:r w:rsidR="00B31B68">
        <w:tab/>
        <w:t>Aircraft</w:t>
      </w:r>
    </w:p>
    <w:p w14:paraId="04EB8453" w14:textId="5A400AF7" w:rsidR="008D53A3" w:rsidRDefault="008D53A3" w:rsidP="00DF5AEF">
      <w:pPr>
        <w:pStyle w:val="ListofAbbreviations"/>
      </w:pPr>
      <w:r>
        <w:t>ID</w:t>
      </w:r>
      <w:r>
        <w:tab/>
        <w:t>-</w:t>
      </w:r>
      <w:r>
        <w:tab/>
        <w:t>Identification</w:t>
      </w:r>
    </w:p>
    <w:p w14:paraId="27CC255C" w14:textId="70938D80" w:rsidR="00D36DD7" w:rsidRPr="00661CAD" w:rsidRDefault="00D36DD7" w:rsidP="00DF5AEF">
      <w:pPr>
        <w:pStyle w:val="ListofAbbreviations"/>
      </w:pPr>
      <w:r>
        <w:t>TCL</w:t>
      </w:r>
      <w:r w:rsidR="00F4609B">
        <w:tab/>
        <w:t>-</w:t>
      </w:r>
      <w:r w:rsidR="00F4609B">
        <w:tab/>
        <w:t>Tool command language</w:t>
      </w:r>
    </w:p>
    <w:p w14:paraId="3F3C5E2F" w14:textId="77777777" w:rsidR="00861DD8" w:rsidRPr="00661CAD" w:rsidRDefault="00861DD8" w:rsidP="00861DD8">
      <w:pPr>
        <w:pStyle w:val="Ttulo2"/>
      </w:pPr>
      <w:bookmarkStart w:id="23" w:name="_Toc416769344"/>
      <w:bookmarkStart w:id="24" w:name="_Toc127864473"/>
      <w:r w:rsidRPr="00661CAD">
        <w:t>REFERENCES</w:t>
      </w:r>
      <w:bookmarkEnd w:id="23"/>
      <w:bookmarkEnd w:id="24"/>
    </w:p>
    <w:p w14:paraId="09F605E6" w14:textId="77777777" w:rsidR="00861DD8" w:rsidRPr="00661CAD" w:rsidRDefault="00861DD8" w:rsidP="00D00438">
      <w:pPr>
        <w:pStyle w:val="Textoindependiente"/>
        <w:tabs>
          <w:tab w:val="left" w:pos="851"/>
          <w:tab w:val="center" w:pos="4678"/>
          <w:tab w:val="left" w:pos="5103"/>
        </w:tabs>
      </w:pPr>
      <w:r w:rsidRPr="00661CAD">
        <w:tab/>
        <w:t>Document Reference</w:t>
      </w:r>
      <w:r w:rsidRPr="00661CAD">
        <w:tab/>
        <w:t>Issue</w:t>
      </w:r>
      <w:r w:rsidRPr="00661CAD">
        <w:tab/>
        <w:t>Title</w:t>
      </w:r>
    </w:p>
    <w:p w14:paraId="3E4CED58" w14:textId="4AD86DAA" w:rsidR="00861DD8" w:rsidRPr="00166633" w:rsidRDefault="00166633" w:rsidP="00861DD8">
      <w:pPr>
        <w:pStyle w:val="Reference"/>
        <w:rPr>
          <w:lang w:val="es-ES"/>
        </w:rPr>
      </w:pPr>
      <w:bookmarkStart w:id="25" w:name="_Ref124136636"/>
      <w:r w:rsidRPr="00166633">
        <w:rPr>
          <w:lang w:val="es-ES"/>
        </w:rPr>
        <w:t>NT-T-ADP-01011</w:t>
      </w:r>
      <w:r w:rsidR="00861DD8" w:rsidRPr="00166633">
        <w:rPr>
          <w:lang w:val="es-ES"/>
        </w:rPr>
        <w:tab/>
      </w:r>
      <w:r w:rsidRPr="00166633">
        <w:rPr>
          <w:lang w:val="es-ES"/>
        </w:rPr>
        <w:t>A</w:t>
      </w:r>
      <w:r w:rsidR="00861DD8" w:rsidRPr="00166633">
        <w:rPr>
          <w:lang w:val="es-ES"/>
        </w:rPr>
        <w:tab/>
      </w:r>
      <w:bookmarkEnd w:id="25"/>
      <w:r w:rsidRPr="00166633">
        <w:rPr>
          <w:lang w:val="es-ES"/>
        </w:rPr>
        <w:t xml:space="preserve">‘Programas varios </w:t>
      </w:r>
      <w:r>
        <w:rPr>
          <w:lang w:val="es-ES"/>
        </w:rPr>
        <w:t>de postprocesado NASTRAN’</w:t>
      </w:r>
    </w:p>
    <w:p w14:paraId="222FF0A5" w14:textId="2EEE2308" w:rsidR="00861DD8" w:rsidRDefault="0098531F" w:rsidP="00074554">
      <w:pPr>
        <w:pStyle w:val="Ttulo1"/>
      </w:pPr>
      <w:bookmarkStart w:id="26" w:name="_Toc127864474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t>SOFTWARE PRESENTATION AND MOTIVATION</w:t>
      </w:r>
      <w:bookmarkEnd w:id="26"/>
    </w:p>
    <w:p w14:paraId="242FB5C5" w14:textId="7904C1C1" w:rsidR="00D6505A" w:rsidRDefault="00DF5AEF" w:rsidP="00D6505A">
      <w:pPr>
        <w:pStyle w:val="Textoindependiente"/>
      </w:pPr>
      <w:r>
        <w:t xml:space="preserve">The current memorandum explains by an easy and clear way how to use TCL tool which generates </w:t>
      </w:r>
      <w:r w:rsidR="00F4609B">
        <w:t>input file</w:t>
      </w:r>
      <w:r>
        <w:t xml:space="preserve"> for SECCIONES software and the main guidelines to make a correct use of this tool</w:t>
      </w:r>
      <w:r w:rsidR="00D6505A">
        <w:t>.</w:t>
      </w:r>
    </w:p>
    <w:p w14:paraId="3129B897" w14:textId="4AF3AB64" w:rsidR="00B70D96" w:rsidRPr="00320274" w:rsidRDefault="00DF5AEF" w:rsidP="00D71DCF">
      <w:pPr>
        <w:pStyle w:val="Textoindependiente"/>
        <w:rPr>
          <w:b/>
        </w:rPr>
      </w:pPr>
      <w:r>
        <w:t>SECCIONES software is part of Airbus DS tools and its inputs consist of four files: XXXX.f06 and header.dat which contain the results of a GFEM model, XXXX.dat and XXXX.res which are the definition of the section</w:t>
      </w:r>
      <w:r w:rsidR="00D71DCF">
        <w:t xml:space="preserve"> with nodes</w:t>
      </w:r>
      <w:r>
        <w:t xml:space="preserve"> and </w:t>
      </w:r>
      <w:r w:rsidR="00F85A66">
        <w:t xml:space="preserve">the </w:t>
      </w:r>
      <w:r w:rsidR="00320274">
        <w:t>results of the SECCIONES calculation</w:t>
      </w:r>
      <w:r w:rsidR="00F85A66">
        <w:t>, respective</w:t>
      </w:r>
      <w:r w:rsidR="008E39AF">
        <w:t xml:space="preserve">ly (for a detailed description of </w:t>
      </w:r>
      <w:r w:rsidR="00320274">
        <w:t>SECCIONES software</w:t>
      </w:r>
      <w:r w:rsidR="008E39AF">
        <w:t xml:space="preserve">, see </w:t>
      </w:r>
      <w:r w:rsidR="008E39AF">
        <w:fldChar w:fldCharType="begin"/>
      </w:r>
      <w:r w:rsidR="008E39AF">
        <w:instrText xml:space="preserve"> REF _Ref124136636 \r \h </w:instrText>
      </w:r>
      <w:r w:rsidR="008E39AF">
        <w:fldChar w:fldCharType="separate"/>
      </w:r>
      <w:r w:rsidR="00A85CC8">
        <w:t>Ref. 1</w:t>
      </w:r>
      <w:r w:rsidR="008E39AF">
        <w:fldChar w:fldCharType="end"/>
      </w:r>
      <w:r w:rsidR="008E39AF">
        <w:t>)</w:t>
      </w:r>
      <w:r w:rsidR="00166633">
        <w:t xml:space="preserve">. The </w:t>
      </w:r>
      <w:r w:rsidR="00D71DCF">
        <w:t>TCL tool allows to generate</w:t>
      </w:r>
      <w:r w:rsidR="00166633">
        <w:t xml:space="preserve"> the XXXX.dat file by selecting the nodes which define the section in Hypermesh environment</w:t>
      </w:r>
      <w:r w:rsidR="00CB1A7F">
        <w:t xml:space="preserve"> graphically</w:t>
      </w:r>
      <w:r w:rsidR="00166633">
        <w:t xml:space="preserve">, </w:t>
      </w:r>
      <w:r w:rsidR="00CB1A7F">
        <w:t xml:space="preserve">instead of </w:t>
      </w:r>
      <w:r w:rsidR="008D53A3">
        <w:t>writing the nodes ID’s in the file</w:t>
      </w:r>
      <w:r w:rsidR="00320274">
        <w:t xml:space="preserve"> manually</w:t>
      </w:r>
      <w:r w:rsidR="00166633">
        <w:t>.</w:t>
      </w:r>
      <w:r w:rsidR="00320274">
        <w:t xml:space="preserve"> In the following explanation </w:t>
      </w:r>
      <w:r w:rsidR="00320274">
        <w:rPr>
          <w:b/>
        </w:rPr>
        <w:t>the nomenclature used is the same mentioned in this section.</w:t>
      </w:r>
    </w:p>
    <w:p w14:paraId="289B4B0E" w14:textId="64AD802D" w:rsidR="00EE5231" w:rsidRDefault="00D71DCF" w:rsidP="00EE5231">
      <w:pPr>
        <w:pStyle w:val="Ttulo1"/>
      </w:pPr>
      <w:bookmarkStart w:id="27" w:name="_Toc127864475"/>
      <w:r>
        <w:t>PREVIOUS STEPS</w:t>
      </w:r>
      <w:bookmarkEnd w:id="27"/>
    </w:p>
    <w:p w14:paraId="2095B3C9" w14:textId="3769A2F8" w:rsidR="00724EF4" w:rsidRDefault="00D71DCF" w:rsidP="00EE5231">
      <w:pPr>
        <w:pStyle w:val="Textoindependiente"/>
      </w:pPr>
      <w:r>
        <w:t>In Hypermesh environment the TCL script must be active</w:t>
      </w:r>
      <w:r w:rsidR="008A0674">
        <w:t>.</w:t>
      </w:r>
      <w:r>
        <w:t xml:space="preserve"> It is done in the following menu.</w:t>
      </w:r>
    </w:p>
    <w:p w14:paraId="076EA345" w14:textId="77777777" w:rsidR="00FB1504" w:rsidRDefault="00D71DCF" w:rsidP="00FB1504">
      <w:pPr>
        <w:pStyle w:val="Textoindependiente"/>
        <w:keepNext/>
        <w:jc w:val="center"/>
      </w:pPr>
      <w:r w:rsidRPr="00D71DCF">
        <w:rPr>
          <w:noProof/>
          <w:lang w:val="es-ES" w:eastAsia="es-ES"/>
        </w:rPr>
        <w:drawing>
          <wp:inline distT="0" distB="0" distL="0" distR="0" wp14:anchorId="4676DF1B" wp14:editId="0D66AF8E">
            <wp:extent cx="4714504" cy="1508533"/>
            <wp:effectExtent l="0" t="0" r="0" b="0"/>
            <wp:docPr id="227" name="Imagen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720" cy="15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6B77" w14:textId="6F4A4B2F" w:rsidR="00D71DCF" w:rsidRPr="00320274" w:rsidRDefault="00FB1504" w:rsidP="00320274">
      <w:pPr>
        <w:pStyle w:val="Figurefooter"/>
      </w:pPr>
      <w:r w:rsidRPr="00FB1504">
        <w:t>Tcl screen activation</w:t>
      </w:r>
    </w:p>
    <w:p w14:paraId="42444EEE" w14:textId="483FE6CF" w:rsidR="00D71DCF" w:rsidRDefault="00D71DCF" w:rsidP="00D71DCF">
      <w:pPr>
        <w:pStyle w:val="Textoindependiente"/>
      </w:pPr>
      <w:r>
        <w:lastRenderedPageBreak/>
        <w:t>And the Hypermesh environment must look like:</w:t>
      </w:r>
    </w:p>
    <w:p w14:paraId="12055318" w14:textId="715173CB" w:rsidR="00FB1504" w:rsidRDefault="00D71DCF" w:rsidP="00D71DCF">
      <w:pPr>
        <w:pStyle w:val="Textoindependiente"/>
      </w:pPr>
      <w:r w:rsidRPr="00D71DCF">
        <w:rPr>
          <w:noProof/>
          <w:lang w:val="es-ES" w:eastAsia="es-ES"/>
        </w:rPr>
        <w:drawing>
          <wp:inline distT="0" distB="0" distL="0" distR="0" wp14:anchorId="07D7A4CC" wp14:editId="3870537E">
            <wp:extent cx="6624320" cy="1252855"/>
            <wp:effectExtent l="0" t="0" r="5080" b="4445"/>
            <wp:docPr id="228" name="Imagen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15CD" w14:textId="5E2309F3" w:rsidR="00FB1504" w:rsidRPr="00FB1504" w:rsidRDefault="00FB1504" w:rsidP="00FB1504">
      <w:pPr>
        <w:pStyle w:val="Figurefooter"/>
      </w:pPr>
      <w:r w:rsidRPr="00FB1504">
        <w:t>Appearance of Tcl console</w:t>
      </w:r>
    </w:p>
    <w:p w14:paraId="2A1EF465" w14:textId="6500AF1C" w:rsidR="00724EF4" w:rsidRDefault="00724EF4" w:rsidP="00A664DA">
      <w:pPr>
        <w:pStyle w:val="Textoindependiente"/>
        <w:ind w:firstLine="284"/>
        <w:jc w:val="center"/>
      </w:pPr>
    </w:p>
    <w:p w14:paraId="45DA6B51" w14:textId="3CF2E7F7" w:rsidR="006664E8" w:rsidRDefault="00D71DCF" w:rsidP="00D71DCF">
      <w:pPr>
        <w:pStyle w:val="Ttulo1"/>
      </w:pPr>
      <w:bookmarkStart w:id="28" w:name="_Toc127864476"/>
      <w:r>
        <w:t>RUN THE SOFTWARE</w:t>
      </w:r>
      <w:bookmarkEnd w:id="28"/>
    </w:p>
    <w:p w14:paraId="15ECFCF6" w14:textId="7A80328E" w:rsidR="00D71DCF" w:rsidRDefault="00491561" w:rsidP="00D71DCF">
      <w:pPr>
        <w:pStyle w:val="Textoindependiente"/>
      </w:pPr>
      <w:r>
        <w:t xml:space="preserve">The software runs by right-clicking the Main Console and select the option ‘File </w:t>
      </w:r>
      <w:r w:rsidR="00D36DD7">
        <w:sym w:font="Wingdings" w:char="F0E0"/>
      </w:r>
      <w:r>
        <w:t xml:space="preserve"> load file’:</w:t>
      </w:r>
    </w:p>
    <w:p w14:paraId="1A8BD8D2" w14:textId="34D0F0F0" w:rsidR="00491561" w:rsidRDefault="00491561" w:rsidP="00D71DCF">
      <w:pPr>
        <w:pStyle w:val="Textoindependiente"/>
      </w:pPr>
      <w:r w:rsidRPr="00491561">
        <w:rPr>
          <w:noProof/>
          <w:lang w:val="es-ES" w:eastAsia="es-ES"/>
        </w:rPr>
        <w:drawing>
          <wp:inline distT="0" distB="0" distL="0" distR="0" wp14:anchorId="4EB7ED3F" wp14:editId="6378E87F">
            <wp:extent cx="6624320" cy="1129665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11CB" w14:textId="69918192" w:rsidR="00FB1504" w:rsidRDefault="00FB1504" w:rsidP="00FB1504">
      <w:pPr>
        <w:pStyle w:val="Figurefooter"/>
      </w:pPr>
      <w:r>
        <w:t>Load a file in Tcl console</w:t>
      </w:r>
    </w:p>
    <w:p w14:paraId="307C495F" w14:textId="57A0405F" w:rsidR="00491561" w:rsidRDefault="00F4609B" w:rsidP="00D71DCF">
      <w:pPr>
        <w:pStyle w:val="Textoindependiente"/>
      </w:pPr>
      <w:r>
        <w:t>Search the Tcl tool</w:t>
      </w:r>
      <w:r w:rsidR="005130E4">
        <w:t xml:space="preserve"> in the folder where it is </w:t>
      </w:r>
      <w:r>
        <w:t>located</w:t>
      </w:r>
      <w:r w:rsidR="005130E4">
        <w:t>, and select it in the pop-up window:</w:t>
      </w:r>
    </w:p>
    <w:p w14:paraId="0D15D876" w14:textId="5B6909E4" w:rsidR="005130E4" w:rsidRDefault="005130E4" w:rsidP="005130E4">
      <w:pPr>
        <w:pStyle w:val="Textoindependiente"/>
        <w:jc w:val="center"/>
      </w:pPr>
      <w:r w:rsidRPr="005130E4">
        <w:rPr>
          <w:noProof/>
          <w:lang w:val="es-ES" w:eastAsia="es-ES"/>
        </w:rPr>
        <w:drawing>
          <wp:inline distT="0" distB="0" distL="0" distR="0" wp14:anchorId="67AD46BE" wp14:editId="534D9745">
            <wp:extent cx="3386629" cy="2521791"/>
            <wp:effectExtent l="0" t="0" r="444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6810" cy="25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9C4D" w14:textId="13548363" w:rsidR="00FB1504" w:rsidRDefault="00F4609B" w:rsidP="00FB1504">
      <w:pPr>
        <w:pStyle w:val="Figurefooter"/>
      </w:pPr>
      <w:r>
        <w:t>Select the tool</w:t>
      </w:r>
    </w:p>
    <w:p w14:paraId="309576F6" w14:textId="5A79F668" w:rsidR="00FB1504" w:rsidRPr="00FB1504" w:rsidRDefault="00FB1504" w:rsidP="00FB1504">
      <w:pPr>
        <w:rPr>
          <w:i/>
        </w:rPr>
      </w:pPr>
      <w:r>
        <w:br w:type="page"/>
      </w:r>
    </w:p>
    <w:p w14:paraId="6753CC57" w14:textId="3547FC1D" w:rsidR="00AA5140" w:rsidRDefault="0018670B" w:rsidP="005130E4">
      <w:pPr>
        <w:pStyle w:val="Ttulo1"/>
        <w:ind w:left="431" w:hanging="431"/>
      </w:pPr>
      <w:bookmarkStart w:id="29" w:name="_Toc127864477"/>
      <w:r>
        <w:lastRenderedPageBreak/>
        <w:t>EXPLANATION OF EACH STEP OF THE SOFTWARE</w:t>
      </w:r>
      <w:bookmarkEnd w:id="29"/>
    </w:p>
    <w:p w14:paraId="40E2C732" w14:textId="646B4F5C" w:rsidR="00410EF6" w:rsidRDefault="005130E4" w:rsidP="00830ADC">
      <w:pPr>
        <w:pStyle w:val="Textoindependiente"/>
      </w:pPr>
      <w:r>
        <w:t xml:space="preserve">For a better comprehension of the </w:t>
      </w:r>
      <w:r w:rsidR="00320274">
        <w:t>tool way of function</w:t>
      </w:r>
      <w:r>
        <w:t>, an example is used for all this section. The objective is</w:t>
      </w:r>
      <w:r w:rsidR="00830ADC">
        <w:t xml:space="preserve"> to</w:t>
      </w:r>
      <w:r>
        <w:t xml:space="preserve"> </w:t>
      </w:r>
      <w:r w:rsidR="00830ADC">
        <w:t xml:space="preserve">analyse three sections which are comprised of </w:t>
      </w:r>
      <w:r w:rsidR="00D36DD7">
        <w:t>a</w:t>
      </w:r>
      <w:r w:rsidR="00830ADC">
        <w:t xml:space="preserve"> stringer and half of the panel on each side of the stringer. Each section is defined by nodes in a GFEM model. It is analysed the forces which come from the forward part of the section (see</w:t>
      </w:r>
      <w:r w:rsidR="00C11D55">
        <w:t xml:space="preserve"> </w:t>
      </w:r>
      <w:r w:rsidR="00C11D55">
        <w:fldChar w:fldCharType="begin"/>
      </w:r>
      <w:r w:rsidR="00C11D55">
        <w:instrText xml:space="preserve"> REF _Ref126852433 \r \h </w:instrText>
      </w:r>
      <w:r w:rsidR="00C11D55">
        <w:fldChar w:fldCharType="separate"/>
      </w:r>
      <w:r w:rsidR="00A85CC8">
        <w:t>Figure 5</w:t>
      </w:r>
      <w:r w:rsidR="00C11D55">
        <w:fldChar w:fldCharType="end"/>
      </w:r>
      <w:r w:rsidR="00830ADC">
        <w:t>).</w:t>
      </w:r>
    </w:p>
    <w:p w14:paraId="41C21F50" w14:textId="511D60BB" w:rsidR="00830ADC" w:rsidRDefault="00C34AFC" w:rsidP="00C34AFC">
      <w:pPr>
        <w:pStyle w:val="Textoindependiente"/>
        <w:ind w:firstLine="708"/>
      </w:pPr>
      <w:r>
        <w:rPr>
          <w:noProof/>
          <w:lang w:val="es-ES" w:eastAsia="es-ES"/>
        </w:rPr>
        <mc:AlternateContent>
          <mc:Choice Requires="wpc">
            <w:drawing>
              <wp:inline distT="0" distB="0" distL="0" distR="0" wp14:anchorId="6006BD80" wp14:editId="57F6FFE7">
                <wp:extent cx="5486400" cy="2457955"/>
                <wp:effectExtent l="0" t="0" r="0" b="0"/>
                <wp:docPr id="249" name="Lienzo 2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251" name="Imagen 25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22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Rectángulo 252"/>
                        <wps:cNvSpPr/>
                        <wps:spPr>
                          <a:xfrm rot="783020">
                            <a:off x="875687" y="794602"/>
                            <a:ext cx="1056805" cy="3420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Rectángulo 253"/>
                        <wps:cNvSpPr/>
                        <wps:spPr>
                          <a:xfrm rot="783020">
                            <a:off x="1902904" y="1032109"/>
                            <a:ext cx="1056805" cy="3420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Rectángulo 254"/>
                        <wps:cNvSpPr/>
                        <wps:spPr>
                          <a:xfrm rot="783020">
                            <a:off x="2934386" y="1284221"/>
                            <a:ext cx="1186157" cy="3420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Cuadro de texto 255"/>
                        <wps:cNvSpPr txBox="1"/>
                        <wps:spPr>
                          <a:xfrm>
                            <a:off x="3550723" y="997527"/>
                            <a:ext cx="795646" cy="2434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2B020E" w14:textId="2667AEA9" w:rsidR="007B63F1" w:rsidRPr="007B63F1" w:rsidRDefault="007B63F1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Section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Cuadro de texto 256"/>
                        <wps:cNvSpPr txBox="1"/>
                        <wps:spPr>
                          <a:xfrm>
                            <a:off x="2505695" y="760020"/>
                            <a:ext cx="795646" cy="2434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197969" w14:textId="6D704828" w:rsidR="007B63F1" w:rsidRPr="007B63F1" w:rsidRDefault="007B63F1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Section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Cuadro de texto 257"/>
                        <wps:cNvSpPr txBox="1"/>
                        <wps:spPr>
                          <a:xfrm>
                            <a:off x="1436916" y="516576"/>
                            <a:ext cx="795646" cy="2434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1B53DC" w14:textId="13E667BA" w:rsidR="007B63F1" w:rsidRPr="007B63F1" w:rsidRDefault="007B63F1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Section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006BD80" id="Lienzo 249" o:spid="_x0000_s1026" editas="canvas" style="width:6in;height:193.55pt;mso-position-horizontal-relative:char;mso-position-vertical-relative:line" coordsize="54864,24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4574;visibility:visible;mso-wrap-style:square">
                  <v:fill o:detectmouseclick="t"/>
                  <v:path o:connecttype="none"/>
                </v:shape>
                <v:shape id="Imagen 251" o:spid="_x0000_s1028" type="#_x0000_t75" style="position:absolute;width:54864;height:242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2uQm/GAAAA3AAAAA8AAABkcnMvZG93bnJldi54bWxEj0FrwkAUhO8F/8PyhN50Y6RSUleRQqkH&#10;L9XS82v2NRuTfZvurknsr+8WhB6HmfmGWW9H24qefKgdK1jMMxDEpdM1VwreTy+zRxAhImtsHZOC&#10;KwXYbiZ3ayy0G/iN+mOsRIJwKFCBibErpAylIYth7jri5H05bzEm6SupPQ4JbluZZ9lKWqw5LRjs&#10;6NlQ2RwvVsH5uzl9XF5/+ny1Ww6H5uyvB/Op1P103D2BiDTG//CtvdcK8ocF/J1JR0Buf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La5Cb8YAAADcAAAADwAAAAAAAAAAAAAA&#10;AACfAgAAZHJzL2Rvd25yZXYueG1sUEsFBgAAAAAEAAQA9wAAAJIDAAAAAA==&#10;">
                  <v:imagedata r:id="rId19" o:title=""/>
                  <v:path arrowok="t"/>
                </v:shape>
                <v:rect id="Rectángulo 252" o:spid="_x0000_s1029" style="position:absolute;left:8756;top:7946;width:10568;height:3420;rotation:855267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q2EMUA&#10;AADcAAAADwAAAGRycy9kb3ducmV2LnhtbESPQWvCQBSE7wX/w/KEXopuGlBKdBURLApCqY14fWSf&#10;STD7NuyuJvn3XaHQ4zAz3zDLdW8a8SDna8sK3qcJCOLC6ppLBfnPbvIBwgdkjY1lUjCQh/Vq9LLE&#10;TNuOv+lxCqWIEPYZKqhCaDMpfVGRQT+1LXH0rtYZDFG6UmqHXYSbRqZJMpcGa44LFba0rai4ne5G&#10;wVueD+5zZrbz9twNh/LylRyOUqnXcb9ZgAjUh//wX3uvFaSzFJ5n4hG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WrYQxQAAANwAAAAPAAAAAAAAAAAAAAAAAJgCAABkcnMv&#10;ZG93bnJldi54bWxQSwUGAAAAAAQABAD1AAAAigMAAAAA&#10;" filled="f" strokecolor="black [3213]" strokeweight="2pt"/>
                <v:rect id="Rectángulo 253" o:spid="_x0000_s1030" style="position:absolute;left:19029;top:10321;width:10568;height:3420;rotation:855267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YTi8UA&#10;AADcAAAADwAAAGRycy9kb3ducmV2LnhtbESPQWvCQBSE70L/w/IKXqRuqigldZUiVBSEoka8PrKv&#10;SWj2bdhdTfLvXaHgcZiZb5jFqjO1uJHzlWUF7+MEBHFudcWFguz0/fYBwgdkjbVlUtCTh9XyZbDA&#10;VNuWD3Q7hkJECPsUFZQhNKmUPi/JoB/bhjh6v9YZDFG6QmqHbYSbWk6SZC4NVhwXSmxoXVL+d7wa&#10;BaMs691mZtbz5tz2u+Lyk+z2Uqnha/f1CSJQF57h//ZWK5jMpvA4E4+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FhOLxQAAANwAAAAPAAAAAAAAAAAAAAAAAJgCAABkcnMv&#10;ZG93bnJldi54bWxQSwUGAAAAAAQABAD1AAAAigMAAAAA&#10;" filled="f" strokecolor="black [3213]" strokeweight="2pt"/>
                <v:rect id="Rectángulo 254" o:spid="_x0000_s1031" style="position:absolute;left:29343;top:12842;width:11862;height:3420;rotation:855267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L/8UA&#10;AADcAAAADwAAAGRycy9kb3ducmV2LnhtbESPQWvCQBSE70L/w/IKXqRuKioldZUiVBSEoka8PrKv&#10;SWj2bdhdTfLvXaHgcZiZb5jFqjO1uJHzlWUF7+MEBHFudcWFguz0/fYBwgdkjbVlUtCTh9XyZbDA&#10;VNuWD3Q7hkJECPsUFZQhNKmUPi/JoB/bhjh6v9YZDFG6QmqHbYSbWk6SZC4NVhwXSmxoXVL+d7wa&#10;BaMs691mZtbz5tz2u+Lyk+z2Uqnha/f1CSJQF57h//ZWK5jMpvA4E4+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/4v/xQAAANwAAAAPAAAAAAAAAAAAAAAAAJgCAABkcnMv&#10;ZG93bnJldi54bWxQSwUGAAAAAAQABAD1AAAAigMAAAAA&#10;" filled="f" strokecolor="black [3213]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55" o:spid="_x0000_s1032" type="#_x0000_t202" style="position:absolute;left:35507;top:9975;width:7956;height:24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ZiqMMA&#10;AADcAAAADwAAAGRycy9kb3ducmV2LnhtbESPQWsCMRSE74X+h/AKvdVsBWW7GsUWWwqeqsXzY/NM&#10;gpuXJUnX7b9vBKHHYWa+YZbr0XdioJhcYAXPkwoEcRu0Y6Pg+/D+VINIGVljF5gU/FKC9er+bomN&#10;Dhf+omGfjSgQTg0qsDn3jZSpteQxTUJPXLxTiB5zkdFIHfFS4L6T06qaS4+Oy4LFnt4stef9j1ew&#10;fTUvpq0x2m2tnRvG42lnPpR6fBg3CxCZxvwfvrU/tYLpbAbXM+UIyN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+ZiqMMAAADcAAAADwAAAAAAAAAAAAAAAACYAgAAZHJzL2Rv&#10;d25yZXYueG1sUEsFBgAAAAAEAAQA9QAAAIgDAAAAAA==&#10;" fillcolor="white [3201]" strokeweight=".5pt">
                  <v:textbox>
                    <w:txbxContent>
                      <w:p w14:paraId="212B020E" w14:textId="2667AEA9" w:rsidR="007B63F1" w:rsidRPr="007B63F1" w:rsidRDefault="007B63F1">
                        <w:pPr>
                          <w:rPr>
                            <w:lang w:val="es-ES"/>
                          </w:rPr>
                        </w:pPr>
                        <w:proofErr w:type="spellStart"/>
                        <w:r>
                          <w:rPr>
                            <w:lang w:val="es-ES"/>
                          </w:rPr>
                          <w:t>Section</w:t>
                        </w:r>
                        <w:proofErr w:type="spellEnd"/>
                        <w:r>
                          <w:rPr>
                            <w:lang w:val="es-ES"/>
                          </w:rPr>
                          <w:t xml:space="preserve"> 1</w:t>
                        </w:r>
                      </w:p>
                    </w:txbxContent>
                  </v:textbox>
                </v:shape>
                <v:shape id="Cuadro de texto 256" o:spid="_x0000_s1033" type="#_x0000_t202" style="position:absolute;left:25056;top:7600;width:7957;height:24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T838MA&#10;AADcAAAADwAAAGRycy9kb3ducmV2LnhtbESPQWsCMRSE74X+h/AKvdVshcp2NYottgieqsXzY/NM&#10;gpuXJUnX7b9vBKHHYWa+YRar0XdioJhcYAXPkwoEcRu0Y6Pg+/DxVINIGVljF5gU/FKC1fL+boGN&#10;Dhf+omGfjSgQTg0qsDn3jZSpteQxTUJPXLxTiB5zkdFIHfFS4L6T06qaSY+Oy4LFnt4ttef9j1ew&#10;eTOvpq0x2k2tnRvG42lnPpV6fBjXcxCZxvwfvrW3WsH0ZQbXM+UI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T838MAAADcAAAADwAAAAAAAAAAAAAAAACYAgAAZHJzL2Rv&#10;d25yZXYueG1sUEsFBgAAAAAEAAQA9QAAAIgDAAAAAA==&#10;" fillcolor="white [3201]" strokeweight=".5pt">
                  <v:textbox>
                    <w:txbxContent>
                      <w:p w14:paraId="77197969" w14:textId="6D704828" w:rsidR="007B63F1" w:rsidRPr="007B63F1" w:rsidRDefault="007B63F1">
                        <w:pPr>
                          <w:rPr>
                            <w:lang w:val="es-ES"/>
                          </w:rPr>
                        </w:pPr>
                        <w:proofErr w:type="spellStart"/>
                        <w:r>
                          <w:rPr>
                            <w:lang w:val="es-ES"/>
                          </w:rPr>
                          <w:t>Section</w:t>
                        </w:r>
                        <w:proofErr w:type="spellEnd"/>
                        <w:r>
                          <w:rPr>
                            <w:lang w:val="es-ES"/>
                          </w:rPr>
                          <w:t xml:space="preserve"> 2</w:t>
                        </w:r>
                      </w:p>
                    </w:txbxContent>
                  </v:textbox>
                </v:shape>
                <v:shape id="Cuadro de texto 257" o:spid="_x0000_s1034" type="#_x0000_t202" style="position:absolute;left:14369;top:5165;width:7956;height:2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ZRMMA&#10;AADcAAAADwAAAGRycy9kb3ducmV2LnhtbESPQUsDMRSE74L/ITzBm81aqF3XpkWlSqGnVvH82Lwm&#10;wc3LkqTb7b9vCoLHYWa+YRar0XdioJhcYAWPkwoEcRu0Y6Pg++vjoQaRMrLGLjApOFOC1fL2ZoGN&#10;Dife0bDPRhQIpwYV2Jz7RsrUWvKYJqEnLt4hRI+5yGikjngqcN/JaVU9SY+Oy4LFnt4ttb/7o1ew&#10;fjPPpq0x2nWtnRvGn8PWfCp1fze+voDINOb/8F97oxVMZ3O4nilHQC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HhZRMMAAADcAAAADwAAAAAAAAAAAAAAAACYAgAAZHJzL2Rv&#10;d25yZXYueG1sUEsFBgAAAAAEAAQA9QAAAIgDAAAAAA==&#10;" fillcolor="white [3201]" strokeweight=".5pt">
                  <v:textbox>
                    <w:txbxContent>
                      <w:p w14:paraId="4E1B53DC" w14:textId="13E667BA" w:rsidR="007B63F1" w:rsidRPr="007B63F1" w:rsidRDefault="007B63F1">
                        <w:pPr>
                          <w:rPr>
                            <w:lang w:val="es-ES"/>
                          </w:rPr>
                        </w:pPr>
                        <w:proofErr w:type="spellStart"/>
                        <w:r>
                          <w:rPr>
                            <w:lang w:val="es-ES"/>
                          </w:rPr>
                          <w:t>Section</w:t>
                        </w:r>
                        <w:proofErr w:type="spellEnd"/>
                        <w:r>
                          <w:rPr>
                            <w:lang w:val="es-ES"/>
                          </w:rPr>
                          <w:t xml:space="preserve"> 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B1F4CC" w14:textId="2A59A003" w:rsidR="00C11D55" w:rsidRDefault="00C11D55" w:rsidP="00C11D55">
      <w:pPr>
        <w:pStyle w:val="Figurefooter"/>
      </w:pPr>
      <w:bookmarkStart w:id="30" w:name="_Ref126852433"/>
      <w:r>
        <w:t>Sections selected for the example</w:t>
      </w:r>
      <w:bookmarkEnd w:id="30"/>
    </w:p>
    <w:p w14:paraId="4F381089" w14:textId="71F7B9E9" w:rsidR="00830ADC" w:rsidRDefault="00830ADC" w:rsidP="00830ADC">
      <w:pPr>
        <w:pStyle w:val="Textoindependiente"/>
      </w:pPr>
      <w:r>
        <w:t>Once the code is run as described in the previous section, the file generation process begins</w:t>
      </w:r>
    </w:p>
    <w:p w14:paraId="3E6E12B6" w14:textId="5526D665" w:rsidR="00830ADC" w:rsidRDefault="00830ADC" w:rsidP="000916F9">
      <w:pPr>
        <w:pStyle w:val="Textoindependiente"/>
        <w:numPr>
          <w:ilvl w:val="0"/>
          <w:numId w:val="11"/>
        </w:numPr>
      </w:pPr>
      <w:r>
        <w:t xml:space="preserve">First, generate the XXXX.dat file where all the information will be written. </w:t>
      </w:r>
      <w:r w:rsidR="005B74DD">
        <w:t xml:space="preserve">If a file previously created is selected, </w:t>
      </w:r>
      <w:r w:rsidR="005B74DD" w:rsidRPr="005B74DD">
        <w:rPr>
          <w:b/>
        </w:rPr>
        <w:t>all the information in it is</w:t>
      </w:r>
      <w:r w:rsidR="005B74DD">
        <w:t xml:space="preserve"> </w:t>
      </w:r>
      <w:r w:rsidR="005B74DD">
        <w:rPr>
          <w:b/>
        </w:rPr>
        <w:t xml:space="preserve">deleted and replaced with the new one. </w:t>
      </w:r>
      <w:r w:rsidR="005B74DD">
        <w:t>Cli</w:t>
      </w:r>
      <w:r w:rsidR="005C3A9E">
        <w:t>c</w:t>
      </w:r>
      <w:r w:rsidR="005B74DD">
        <w:t>k ‘Save’ when the name is written.</w:t>
      </w:r>
    </w:p>
    <w:p w14:paraId="570091B2" w14:textId="4195A67D" w:rsidR="00410EF6" w:rsidRDefault="005B74DD" w:rsidP="005B74DD">
      <w:pPr>
        <w:tabs>
          <w:tab w:val="left" w:pos="4380"/>
        </w:tabs>
        <w:jc w:val="center"/>
      </w:pPr>
      <w:r w:rsidRPr="005B74DD">
        <w:rPr>
          <w:noProof/>
          <w:lang w:val="es-ES" w:eastAsia="es-ES"/>
        </w:rPr>
        <w:drawing>
          <wp:inline distT="0" distB="0" distL="0" distR="0" wp14:anchorId="3A19FC46" wp14:editId="3E33EB69">
            <wp:extent cx="4091049" cy="3203976"/>
            <wp:effectExtent l="0" t="0" r="508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9400" cy="32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44E8" w14:textId="037E8713" w:rsidR="00C11D55" w:rsidRDefault="00C11D55" w:rsidP="00C11D55">
      <w:pPr>
        <w:pStyle w:val="Figurefooter"/>
      </w:pPr>
      <w:r>
        <w:t xml:space="preserve">Creation of </w:t>
      </w:r>
      <w:r w:rsidR="00320274">
        <w:t>XXXX.dat</w:t>
      </w:r>
      <w:r>
        <w:t xml:space="preserve"> file</w:t>
      </w:r>
    </w:p>
    <w:p w14:paraId="6A6D1A63" w14:textId="77777777" w:rsidR="00F44E9D" w:rsidRDefault="00F44E9D" w:rsidP="00681FAC">
      <w:pPr>
        <w:tabs>
          <w:tab w:val="left" w:pos="4380"/>
        </w:tabs>
      </w:pPr>
    </w:p>
    <w:p w14:paraId="000C3B03" w14:textId="1F58B147" w:rsidR="005B74DD" w:rsidRDefault="00F44E9D" w:rsidP="000916F9">
      <w:pPr>
        <w:pStyle w:val="Prrafodelista"/>
        <w:numPr>
          <w:ilvl w:val="0"/>
          <w:numId w:val="11"/>
        </w:numPr>
        <w:tabs>
          <w:tab w:val="left" w:pos="4380"/>
        </w:tabs>
      </w:pPr>
      <w:r>
        <w:lastRenderedPageBreak/>
        <w:t xml:space="preserve">Next, select </w:t>
      </w:r>
      <w:r w:rsidRPr="00F44E9D">
        <w:rPr>
          <w:b/>
        </w:rPr>
        <w:t>only</w:t>
      </w:r>
      <w:r>
        <w:t xml:space="preserve"> the node which define the centre point of the section, and when it is ready click ‘proceed’</w:t>
      </w:r>
      <w:r w:rsidR="005342B8">
        <w:t xml:space="preserve">. If a mistake is made-more nodes selected, a wrong node is selected, the selection can be cleared by clicking on </w:t>
      </w:r>
      <w:r w:rsidR="005342B8" w:rsidRPr="005342B8">
        <w:rPr>
          <w:noProof/>
          <w:lang w:val="es-ES" w:eastAsia="es-ES"/>
        </w:rPr>
        <w:drawing>
          <wp:inline distT="0" distB="0" distL="0" distR="0" wp14:anchorId="2895B6ED" wp14:editId="7D4A57E5">
            <wp:extent cx="250028" cy="129783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22119" b="25974"/>
                    <a:stretch/>
                  </pic:blipFill>
                  <pic:spPr bwMode="auto">
                    <a:xfrm>
                      <a:off x="0" y="0"/>
                      <a:ext cx="274912" cy="14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:</w:t>
      </w:r>
    </w:p>
    <w:p w14:paraId="67FFE212" w14:textId="77777777" w:rsidR="005342B8" w:rsidRDefault="005342B8" w:rsidP="005342B8">
      <w:pPr>
        <w:tabs>
          <w:tab w:val="left" w:pos="4380"/>
        </w:tabs>
      </w:pPr>
    </w:p>
    <w:p w14:paraId="61F76A28" w14:textId="7BF290A4" w:rsidR="005342B8" w:rsidRDefault="005342B8" w:rsidP="005342B8">
      <w:pPr>
        <w:tabs>
          <w:tab w:val="left" w:pos="4380"/>
        </w:tabs>
        <w:jc w:val="center"/>
      </w:pPr>
      <w:r w:rsidRPr="005342B8">
        <w:rPr>
          <w:noProof/>
          <w:lang w:val="es-ES" w:eastAsia="es-ES"/>
        </w:rPr>
        <w:drawing>
          <wp:inline distT="0" distB="0" distL="0" distR="0" wp14:anchorId="23A3E73B" wp14:editId="272A7E0F">
            <wp:extent cx="5133966" cy="25581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0437" cy="256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D58B" w14:textId="7CB30C1A" w:rsidR="005342B8" w:rsidRDefault="00C11D55" w:rsidP="00C11D55">
      <w:pPr>
        <w:pStyle w:val="Figurefooter"/>
      </w:pPr>
      <w:r>
        <w:t>Node selection. First screen</w:t>
      </w:r>
    </w:p>
    <w:p w14:paraId="0D25C858" w14:textId="77777777" w:rsidR="00681FAC" w:rsidRPr="00681FAC" w:rsidRDefault="00681FAC" w:rsidP="00681FAC">
      <w:pPr>
        <w:pStyle w:val="Textoindependiente"/>
      </w:pPr>
    </w:p>
    <w:p w14:paraId="3012C4D0" w14:textId="164BBE1F" w:rsidR="005342B8" w:rsidRDefault="005342B8" w:rsidP="000916F9">
      <w:pPr>
        <w:pStyle w:val="Textoindependiente"/>
        <w:numPr>
          <w:ilvl w:val="0"/>
          <w:numId w:val="11"/>
        </w:numPr>
      </w:pPr>
      <w:r>
        <w:t xml:space="preserve">In the following step, select the nodes </w:t>
      </w:r>
      <w:r>
        <w:rPr>
          <w:b/>
        </w:rPr>
        <w:t>on one of the sides of the centre of the section</w:t>
      </w:r>
      <w:r>
        <w:t xml:space="preserve">. Again, click ‘proceed’ when it is ready or </w:t>
      </w:r>
      <w:r w:rsidRPr="005342B8">
        <w:rPr>
          <w:noProof/>
          <w:lang w:val="es-ES" w:eastAsia="es-ES"/>
        </w:rPr>
        <w:drawing>
          <wp:inline distT="0" distB="0" distL="0" distR="0" wp14:anchorId="75A0E576" wp14:editId="388FC625">
            <wp:extent cx="250028" cy="129783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22119" b="25974"/>
                    <a:stretch/>
                  </pic:blipFill>
                  <pic:spPr bwMode="auto">
                    <a:xfrm>
                      <a:off x="0" y="0"/>
                      <a:ext cx="274912" cy="14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if</w:t>
      </w:r>
      <w:r w:rsidR="00EC59D7">
        <w:t xml:space="preserve"> the selection want to be redone.</w:t>
      </w:r>
    </w:p>
    <w:p w14:paraId="578EA48E" w14:textId="61EB0A33" w:rsidR="00EC59D7" w:rsidRDefault="00EC59D7" w:rsidP="00EC59D7">
      <w:pPr>
        <w:pStyle w:val="Textoindependiente"/>
      </w:pPr>
      <w:r w:rsidRPr="00EC59D7">
        <w:rPr>
          <w:noProof/>
          <w:lang w:val="es-ES" w:eastAsia="es-ES"/>
        </w:rPr>
        <w:drawing>
          <wp:inline distT="0" distB="0" distL="0" distR="0" wp14:anchorId="10F32D42" wp14:editId="47A840E8">
            <wp:extent cx="6624320" cy="3044825"/>
            <wp:effectExtent l="0" t="0" r="508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3A5D" w14:textId="49F111D1" w:rsidR="00C11D55" w:rsidRDefault="00C11D55" w:rsidP="00C11D55">
      <w:pPr>
        <w:pStyle w:val="Figurefooter"/>
      </w:pPr>
      <w:r>
        <w:t>Node selection. Second screen</w:t>
      </w:r>
    </w:p>
    <w:p w14:paraId="7BE44DA2" w14:textId="404568A6" w:rsidR="00C11D55" w:rsidRDefault="00C11D55">
      <w:pPr>
        <w:rPr>
          <w:szCs w:val="22"/>
        </w:rPr>
      </w:pPr>
      <w:r>
        <w:br w:type="page"/>
      </w:r>
    </w:p>
    <w:p w14:paraId="11A7F3FA" w14:textId="5559EFC4" w:rsidR="00EC59D7" w:rsidRDefault="00EC59D7" w:rsidP="000916F9">
      <w:pPr>
        <w:pStyle w:val="Textoindependiente"/>
        <w:numPr>
          <w:ilvl w:val="0"/>
          <w:numId w:val="11"/>
        </w:numPr>
      </w:pPr>
      <w:r>
        <w:lastRenderedPageBreak/>
        <w:t xml:space="preserve">Repeat the previous step but select </w:t>
      </w:r>
      <w:r>
        <w:rPr>
          <w:b/>
        </w:rPr>
        <w:t>the nodes in the other side</w:t>
      </w:r>
      <w:r>
        <w:t>.</w:t>
      </w:r>
    </w:p>
    <w:p w14:paraId="76501122" w14:textId="3BD27B18" w:rsidR="00EC59D7" w:rsidRDefault="00EC59D7" w:rsidP="00C11D55">
      <w:pPr>
        <w:pStyle w:val="Textoindependiente"/>
        <w:jc w:val="center"/>
      </w:pPr>
      <w:r w:rsidRPr="00EC59D7">
        <w:rPr>
          <w:noProof/>
          <w:lang w:val="es-ES" w:eastAsia="es-ES"/>
        </w:rPr>
        <w:drawing>
          <wp:inline distT="0" distB="0" distL="0" distR="0" wp14:anchorId="14C90A8F" wp14:editId="0E49BA4B">
            <wp:extent cx="5836722" cy="2973752"/>
            <wp:effectExtent l="0" t="0" r="0" b="0"/>
            <wp:docPr id="237" name="Imagen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5152" cy="29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A395" w14:textId="6D4CD88C" w:rsidR="00C11D55" w:rsidRDefault="00C11D55" w:rsidP="00EC59D7">
      <w:pPr>
        <w:pStyle w:val="Figurefooter"/>
      </w:pPr>
      <w:r>
        <w:t>Node selection. Third screen</w:t>
      </w:r>
    </w:p>
    <w:p w14:paraId="791E5FAB" w14:textId="5E4F51D8" w:rsidR="00822F3F" w:rsidRDefault="00EC59D7" w:rsidP="00C11D55">
      <w:pPr>
        <w:pStyle w:val="Textoindependiente"/>
        <w:ind w:left="720"/>
      </w:pPr>
      <w:r>
        <w:t xml:space="preserve">Because the analysis is the load introduced by the forward </w:t>
      </w:r>
      <w:r w:rsidR="00F14307">
        <w:t xml:space="preserve">area of the fuselage, the following nodes </w:t>
      </w:r>
      <w:r w:rsidR="00822F3F">
        <w:t xml:space="preserve">selected </w:t>
      </w:r>
      <w:r w:rsidR="00F14307">
        <w:t>are from this part of the fuselage</w:t>
      </w:r>
      <w:r w:rsidR="00822F3F">
        <w:t>, using the same structure described in the previous steps.</w:t>
      </w:r>
    </w:p>
    <w:p w14:paraId="0AD77CDB" w14:textId="49F6E84E" w:rsidR="00822F3F" w:rsidRDefault="00822F3F" w:rsidP="000916F9">
      <w:pPr>
        <w:pStyle w:val="Textoindependiente"/>
        <w:numPr>
          <w:ilvl w:val="0"/>
          <w:numId w:val="11"/>
        </w:numPr>
      </w:pPr>
      <w:r>
        <w:t xml:space="preserve">Select </w:t>
      </w:r>
      <w:r w:rsidRPr="00822F3F">
        <w:rPr>
          <w:b/>
        </w:rPr>
        <w:t>only</w:t>
      </w:r>
      <w:r>
        <w:t xml:space="preserve"> the node </w:t>
      </w:r>
      <w:r>
        <w:rPr>
          <w:b/>
        </w:rPr>
        <w:t>which define the X direction</w:t>
      </w:r>
      <w:r>
        <w:t>, orientated to the forward direction.</w:t>
      </w:r>
    </w:p>
    <w:p w14:paraId="203AD64C" w14:textId="1EE6712E" w:rsidR="00822F3F" w:rsidRDefault="00822F3F" w:rsidP="00822F3F">
      <w:pPr>
        <w:pStyle w:val="Textoindependiente"/>
        <w:jc w:val="center"/>
      </w:pPr>
      <w:r w:rsidRPr="00822F3F">
        <w:rPr>
          <w:noProof/>
          <w:lang w:val="es-ES" w:eastAsia="es-ES"/>
        </w:rPr>
        <w:drawing>
          <wp:inline distT="0" distB="0" distL="0" distR="0" wp14:anchorId="0990B514" wp14:editId="50D2B4DC">
            <wp:extent cx="4812330" cy="2822723"/>
            <wp:effectExtent l="0" t="0" r="7620" b="0"/>
            <wp:docPr id="239" name="Imagen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0859" cy="282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4FCD" w14:textId="22AF4E80" w:rsidR="00C11D55" w:rsidRDefault="00C11D55" w:rsidP="00C11D55">
      <w:pPr>
        <w:pStyle w:val="Figurefooter"/>
      </w:pPr>
      <w:r>
        <w:t>Node selection. Fourth screen</w:t>
      </w:r>
    </w:p>
    <w:p w14:paraId="2403AADB" w14:textId="3A635A38" w:rsidR="00C11D55" w:rsidRDefault="00C11D55">
      <w:pPr>
        <w:rPr>
          <w:szCs w:val="22"/>
        </w:rPr>
      </w:pPr>
      <w:r>
        <w:br w:type="page"/>
      </w:r>
    </w:p>
    <w:p w14:paraId="34AD16AB" w14:textId="3F9DA3F5" w:rsidR="00FF2272" w:rsidRDefault="00FF2272" w:rsidP="000916F9">
      <w:pPr>
        <w:pStyle w:val="Textoindependiente"/>
        <w:numPr>
          <w:ilvl w:val="0"/>
          <w:numId w:val="11"/>
        </w:numPr>
      </w:pPr>
      <w:r>
        <w:lastRenderedPageBreak/>
        <w:t xml:space="preserve">Select the nodes in one of the side of the previous node. For the example, there are not any nodes </w:t>
      </w:r>
      <w:r w:rsidR="00E74237">
        <w:t>in this field, so keep it blank and press ‘proceed’ button.</w:t>
      </w:r>
      <w:r w:rsidR="005C3A9E">
        <w:t xml:space="preserve"> Every field could be left blank if needed.</w:t>
      </w:r>
      <w:r w:rsidR="00E74237">
        <w:t xml:space="preserve"> </w:t>
      </w:r>
    </w:p>
    <w:p w14:paraId="5B7A3B39" w14:textId="7211CF58" w:rsidR="00DB47D8" w:rsidRDefault="00F42666" w:rsidP="00F42666">
      <w:pPr>
        <w:pStyle w:val="Textoindependiente"/>
        <w:jc w:val="center"/>
      </w:pPr>
      <w:r w:rsidRPr="00F42666">
        <w:rPr>
          <w:noProof/>
          <w:lang w:val="es-ES" w:eastAsia="es-ES"/>
        </w:rPr>
        <w:drawing>
          <wp:inline distT="0" distB="0" distL="0" distR="0" wp14:anchorId="2579ECA6" wp14:editId="68FE5477">
            <wp:extent cx="5288247" cy="2417021"/>
            <wp:effectExtent l="0" t="0" r="8255" b="2540"/>
            <wp:docPr id="240" name="Imagen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8453" cy="242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5D8D" w14:textId="500EBE07" w:rsidR="00DB47D8" w:rsidRPr="00C11D55" w:rsidRDefault="00C11D55" w:rsidP="00C11D55">
      <w:pPr>
        <w:pStyle w:val="Figurefooter"/>
      </w:pPr>
      <w:r>
        <w:t>Node selection. Fifth screen</w:t>
      </w:r>
    </w:p>
    <w:p w14:paraId="6C194669" w14:textId="13BF3318" w:rsidR="00F42666" w:rsidRDefault="00F42666" w:rsidP="000916F9">
      <w:pPr>
        <w:pStyle w:val="Textoindependiente"/>
        <w:numPr>
          <w:ilvl w:val="0"/>
          <w:numId w:val="11"/>
        </w:numPr>
      </w:pPr>
      <w:r>
        <w:t xml:space="preserve">Select the nodes in </w:t>
      </w:r>
      <w:r w:rsidR="00DB47D8">
        <w:t>the other side and click the ‘proceed’ button.</w:t>
      </w:r>
    </w:p>
    <w:p w14:paraId="74FEA0AF" w14:textId="26A915D3" w:rsidR="00DB47D8" w:rsidRDefault="00DB47D8" w:rsidP="00DB47D8">
      <w:pPr>
        <w:pStyle w:val="Textoindependiente"/>
        <w:jc w:val="center"/>
      </w:pPr>
      <w:r w:rsidRPr="00DB47D8">
        <w:rPr>
          <w:noProof/>
          <w:lang w:val="es-ES" w:eastAsia="es-ES"/>
        </w:rPr>
        <w:drawing>
          <wp:inline distT="0" distB="0" distL="0" distR="0" wp14:anchorId="0CF5AC68" wp14:editId="01448439">
            <wp:extent cx="4813333" cy="2669204"/>
            <wp:effectExtent l="0" t="0" r="6350" b="0"/>
            <wp:docPr id="241" name="Imagen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1463" cy="267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FD2A" w14:textId="55C5E60C" w:rsidR="00C11D55" w:rsidRDefault="00C11D55" w:rsidP="00C11D55">
      <w:pPr>
        <w:pStyle w:val="Figurefooter"/>
      </w:pPr>
      <w:r>
        <w:t>Node selection. Sixth screen</w:t>
      </w:r>
    </w:p>
    <w:p w14:paraId="24173DF1" w14:textId="77777777" w:rsidR="00C11D55" w:rsidRDefault="00C11D55">
      <w:pPr>
        <w:rPr>
          <w:i/>
        </w:rPr>
      </w:pPr>
      <w:r>
        <w:br w:type="page"/>
      </w:r>
    </w:p>
    <w:p w14:paraId="0C56C0EB" w14:textId="7D839E9F" w:rsidR="00DB47D8" w:rsidRDefault="00DB47D8" w:rsidP="000916F9">
      <w:pPr>
        <w:pStyle w:val="Textoindependiente"/>
        <w:numPr>
          <w:ilvl w:val="0"/>
          <w:numId w:val="11"/>
        </w:numPr>
      </w:pPr>
      <w:r>
        <w:lastRenderedPageBreak/>
        <w:t xml:space="preserve">Next, select the node </w:t>
      </w:r>
      <w:r>
        <w:rPr>
          <w:b/>
        </w:rPr>
        <w:t>which define</w:t>
      </w:r>
      <w:r w:rsidR="00681FAC">
        <w:rPr>
          <w:b/>
        </w:rPr>
        <w:t>s</w:t>
      </w:r>
      <w:r>
        <w:rPr>
          <w:b/>
        </w:rPr>
        <w:t xml:space="preserve"> the Y direction</w:t>
      </w:r>
      <w:r>
        <w:t>. For the example, it is a node in the floor.</w:t>
      </w:r>
    </w:p>
    <w:p w14:paraId="226B9457" w14:textId="39A87237" w:rsidR="00DB47D8" w:rsidRDefault="00DB47D8" w:rsidP="00DB47D8">
      <w:pPr>
        <w:pStyle w:val="Textoindependiente"/>
        <w:jc w:val="center"/>
      </w:pPr>
      <w:r w:rsidRPr="00DB47D8">
        <w:rPr>
          <w:noProof/>
          <w:lang w:val="es-ES" w:eastAsia="es-ES"/>
        </w:rPr>
        <w:drawing>
          <wp:inline distT="0" distB="0" distL="0" distR="0" wp14:anchorId="0E32833F" wp14:editId="437C1BB5">
            <wp:extent cx="4635203" cy="2625519"/>
            <wp:effectExtent l="0" t="0" r="0" b="3810"/>
            <wp:docPr id="242" name="Imagen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1881" cy="262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0963" w14:textId="2B81F9E8" w:rsidR="00C11D55" w:rsidRDefault="00C11D55" w:rsidP="00C11D55">
      <w:pPr>
        <w:pStyle w:val="Figurefooter"/>
      </w:pPr>
      <w:r>
        <w:t>Node selection. Seventh screen</w:t>
      </w:r>
    </w:p>
    <w:p w14:paraId="0B3FC201" w14:textId="37B58E10" w:rsidR="00DB47D8" w:rsidRDefault="00DB47D8" w:rsidP="000916F9">
      <w:pPr>
        <w:pStyle w:val="Textoindependiente"/>
        <w:numPr>
          <w:ilvl w:val="0"/>
          <w:numId w:val="11"/>
        </w:numPr>
      </w:pPr>
      <w:bookmarkStart w:id="31" w:name="_Ref126851480"/>
      <w:r>
        <w:t xml:space="preserve">The last step is to indicate if there is other section or not. In this example there are three sections, so the field must be blank for this first </w:t>
      </w:r>
      <w:r w:rsidR="005C3A9E">
        <w:t>iteration</w:t>
      </w:r>
      <w:r>
        <w:t>.</w:t>
      </w:r>
      <w:bookmarkEnd w:id="31"/>
    </w:p>
    <w:p w14:paraId="50D23252" w14:textId="516D72A9" w:rsidR="00DB47D8" w:rsidRDefault="00DB47D8" w:rsidP="00DB47D8">
      <w:pPr>
        <w:pStyle w:val="Textoindependiente"/>
        <w:jc w:val="center"/>
      </w:pPr>
      <w:r w:rsidRPr="00DB47D8">
        <w:rPr>
          <w:noProof/>
          <w:lang w:val="es-ES" w:eastAsia="es-ES"/>
        </w:rPr>
        <w:drawing>
          <wp:inline distT="0" distB="0" distL="0" distR="0" wp14:anchorId="6ED490DD" wp14:editId="5654A6B7">
            <wp:extent cx="6234546" cy="730910"/>
            <wp:effectExtent l="0" t="0" r="0" b="0"/>
            <wp:docPr id="243" name="Imagen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4837" cy="73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F11B" w14:textId="7E9A7D99" w:rsidR="00C11D55" w:rsidRDefault="00C11D55" w:rsidP="00C11D55">
      <w:pPr>
        <w:pStyle w:val="Figurefooter"/>
      </w:pPr>
      <w:r>
        <w:t>Select if it is the last section defined</w:t>
      </w:r>
    </w:p>
    <w:p w14:paraId="4E8E587E" w14:textId="57894A4E" w:rsidR="00C719CA" w:rsidRDefault="00DB47D8" w:rsidP="00DB47D8">
      <w:pPr>
        <w:pStyle w:val="Textoindependiente"/>
      </w:pPr>
      <w:r>
        <w:t>I</w:t>
      </w:r>
      <w:r w:rsidR="00FE3164">
        <w:t xml:space="preserve">n order to make the example file with the three sections, the steps must be repeated </w:t>
      </w:r>
      <w:r w:rsidR="00C719CA">
        <w:t>selecting the nodes which define the sections indicated in</w:t>
      </w:r>
      <w:r w:rsidR="00815381">
        <w:t xml:space="preserve"> </w:t>
      </w:r>
      <w:r w:rsidR="00815381">
        <w:fldChar w:fldCharType="begin"/>
      </w:r>
      <w:r w:rsidR="00815381">
        <w:instrText xml:space="preserve"> REF _Ref126852433 \r \h </w:instrText>
      </w:r>
      <w:r w:rsidR="00815381">
        <w:fldChar w:fldCharType="separate"/>
      </w:r>
      <w:r w:rsidR="00A85CC8">
        <w:t>Figure 5</w:t>
      </w:r>
      <w:r w:rsidR="00815381">
        <w:fldChar w:fldCharType="end"/>
      </w:r>
      <w:r w:rsidR="00FE3164">
        <w:t xml:space="preserve">, and </w:t>
      </w:r>
      <w:r w:rsidR="005C3A9E">
        <w:t xml:space="preserve">in the last section the step </w:t>
      </w:r>
      <w:r w:rsidR="005C3A9E">
        <w:fldChar w:fldCharType="begin"/>
      </w:r>
      <w:r w:rsidR="005C3A9E">
        <w:instrText xml:space="preserve"> REF _Ref126851480 \r \h </w:instrText>
      </w:r>
      <w:r w:rsidR="005C3A9E">
        <w:fldChar w:fldCharType="separate"/>
      </w:r>
      <w:r w:rsidR="00A85CC8">
        <w:t>9</w:t>
      </w:r>
      <w:r w:rsidR="005C3A9E">
        <w:fldChar w:fldCharType="end"/>
      </w:r>
      <w:r w:rsidR="00FE3164">
        <w:t xml:space="preserve"> must be</w:t>
      </w:r>
      <w:r w:rsidR="00C719CA">
        <w:t xml:space="preserve"> filled with ‘yes’.</w:t>
      </w:r>
    </w:p>
    <w:p w14:paraId="1874C266" w14:textId="77777777" w:rsidR="00C719CA" w:rsidRDefault="00C719CA">
      <w:pPr>
        <w:rPr>
          <w:szCs w:val="22"/>
        </w:rPr>
      </w:pPr>
      <w:r>
        <w:br w:type="page"/>
      </w:r>
    </w:p>
    <w:p w14:paraId="1A788512" w14:textId="4D3D6DC1" w:rsidR="00C719CA" w:rsidRDefault="00320274" w:rsidP="00DB47D8">
      <w:pPr>
        <w:pStyle w:val="Textoindependiente"/>
      </w:pPr>
      <w:r>
        <w:lastRenderedPageBreak/>
        <w:t>The output file has the</w:t>
      </w:r>
      <w:r w:rsidR="00C719CA">
        <w:t xml:space="preserve"> following appearance:</w:t>
      </w:r>
    </w:p>
    <w:p w14:paraId="7FFB37F0" w14:textId="547B9DE7" w:rsidR="00F42666" w:rsidRDefault="00C719CA" w:rsidP="005C3A9E">
      <w:pPr>
        <w:pStyle w:val="Textoindependiente"/>
        <w:ind w:left="2124"/>
      </w:pPr>
      <w:r>
        <w:rPr>
          <w:noProof/>
          <w:lang w:val="es-ES" w:eastAsia="es-ES"/>
        </w:rPr>
        <mc:AlternateContent>
          <mc:Choice Requires="wpc">
            <w:drawing>
              <wp:inline distT="0" distB="0" distL="0" distR="0" wp14:anchorId="2A06239E" wp14:editId="1D2A78EC">
                <wp:extent cx="3466465" cy="6301093"/>
                <wp:effectExtent l="0" t="0" r="635" b="5080"/>
                <wp:docPr id="246" name="Lienzo 2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247" name="Imagen 247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904" cy="4476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Imagen 248"/>
                          <pic:cNvPicPr/>
                        </pic:nvPicPr>
                        <pic:blipFill rotWithShape="1">
                          <a:blip r:embed="rId31"/>
                          <a:srcRect t="2342"/>
                          <a:stretch/>
                        </pic:blipFill>
                        <pic:spPr bwMode="auto">
                          <a:xfrm>
                            <a:off x="0" y="4532306"/>
                            <a:ext cx="3430905" cy="1732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3668C2DB" id="Lienzo 246" o:spid="_x0000_s1026" editas="canvas" style="width:272.95pt;height:496.15pt;mso-position-horizontal-relative:char;mso-position-vertical-relative:line" coordsize="34664,63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">
                <v:shape id="_x0000_s1027" type="#_x0000_t75" style="position:absolute;width:34664;height:63004;visibility:visible;mso-wrap-style:square">
                  <v:fill o:detectmouseclick="t"/>
                  <v:path o:connecttype="none"/>
                </v:shape>
                <v:shape id="Imagen 247" o:spid="_x0000_s1028" type="#_x0000_t75" style="position:absolute;width:33429;height:447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mi+rGAAAA3AAAAA8AAABkcnMvZG93bnJldi54bWxEj09rwkAUxO8Fv8PyBC9FN1rxT3SVUtDW&#10;g6BGxOMz+0yC2bchu2r67buFQo/DzPyGmS8bU4oH1a6wrKDfi0AQp1YXnCk4JqvuBITzyBpLy6Tg&#10;mxwsF62XOcbaPnlPj4PPRICwi1FB7n0VS+nSnAy6nq2Ig3e1tUEfZJ1JXeMzwE0pB1E0kgYLDgs5&#10;VvSRU3o73I2Ct9NQ7i6f+nVyTpr11t90QpupUp128z4D4anx/+G/9pdWMBiO4fdMOAJy8Q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GaL6sYAAADcAAAADwAAAAAAAAAAAAAA&#10;AACfAgAAZHJzL2Rvd25yZXYueG1sUEsFBgAAAAAEAAQA9wAAAJIDAAAAAA==&#10;">
                  <v:imagedata r:id="rId32" o:title=""/>
                </v:shape>
                <v:shape id="Imagen 248" o:spid="_x0000_s1029" type="#_x0000_t75" style="position:absolute;top:45323;width:34309;height:173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ZQRH3DAAAA3AAAAA8AAABkcnMvZG93bnJldi54bWxET8uKwjAU3Qv+Q7iCuzFVpA7VKCrKCIMD&#10;PhYur821LTY3pYm2M19vFgMuD+c9W7SmFE+qXWFZwXAQgSBOrS44U3A+bT8+QTiPrLG0TAp+ycFi&#10;3u3MMNG24QM9jz4TIYRdggpy76tESpfmZNANbEUcuJutDfoA60zqGpsQbko5iqJYGiw4NORY0Tqn&#10;9H58GAW7zS3+vsarS1NNip/lX7P/Oui9Uv1eu5yC8NT6t/jfvdMKRuOwNpwJR0DO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lBEfcMAAADcAAAADwAAAAAAAAAAAAAAAACf&#10;AgAAZHJzL2Rvd25yZXYueG1sUEsFBgAAAAAEAAQA9wAAAI8DAAAAAA==&#10;">
                  <v:imagedata r:id="rId33" o:title="" croptop="1535f"/>
                </v:shape>
                <w10:anchorlock/>
              </v:group>
            </w:pict>
          </mc:Fallback>
        </mc:AlternateContent>
      </w:r>
    </w:p>
    <w:p w14:paraId="07D15690" w14:textId="692B8BDD" w:rsidR="00C11D55" w:rsidRDefault="00C11D55" w:rsidP="00C11D55">
      <w:pPr>
        <w:pStyle w:val="Figurefooter"/>
      </w:pPr>
      <w:r>
        <w:t>Output file</w:t>
      </w:r>
    </w:p>
    <w:p w14:paraId="42CCDB5B" w14:textId="21D6EBD3" w:rsidR="005C3A9E" w:rsidRDefault="005C3A9E" w:rsidP="005C3A9E">
      <w:pPr>
        <w:pStyle w:val="Ttulo1"/>
        <w:ind w:left="431" w:hanging="431"/>
      </w:pPr>
      <w:bookmarkStart w:id="32" w:name="_Toc127864478"/>
      <w:r>
        <w:t>CONSIDERATIONS</w:t>
      </w:r>
      <w:bookmarkEnd w:id="32"/>
    </w:p>
    <w:p w14:paraId="7DCC5D4D" w14:textId="0F40C1A5" w:rsidR="005C3A9E" w:rsidRDefault="005C3A9E" w:rsidP="000916F9">
      <w:pPr>
        <w:pStyle w:val="Textoindependiente"/>
        <w:numPr>
          <w:ilvl w:val="0"/>
          <w:numId w:val="12"/>
        </w:numPr>
      </w:pPr>
      <w:r>
        <w:t>Every field can be left blank if needed</w:t>
      </w:r>
      <w:r w:rsidR="00191BFD">
        <w:t>.</w:t>
      </w:r>
    </w:p>
    <w:p w14:paraId="09AB64A5" w14:textId="016DC995" w:rsidR="00191BFD" w:rsidRPr="005C3A9E" w:rsidRDefault="00191BFD" w:rsidP="000916F9">
      <w:pPr>
        <w:pStyle w:val="Textoindependiente"/>
        <w:numPr>
          <w:ilvl w:val="0"/>
          <w:numId w:val="12"/>
        </w:numPr>
      </w:pPr>
      <w:r>
        <w:t xml:space="preserve">The data for each section is written when the ‘proceed’ button in step </w:t>
      </w:r>
      <w:r>
        <w:fldChar w:fldCharType="begin"/>
      </w:r>
      <w:r>
        <w:instrText xml:space="preserve"> REF _Ref126851480 \r \h </w:instrText>
      </w:r>
      <w:r>
        <w:fldChar w:fldCharType="separate"/>
      </w:r>
      <w:r w:rsidR="00A85CC8">
        <w:t>9</w:t>
      </w:r>
      <w:r>
        <w:fldChar w:fldCharType="end"/>
      </w:r>
      <w:r>
        <w:t xml:space="preserve"> is pressed so before this step, </w:t>
      </w:r>
      <w:r>
        <w:rPr>
          <w:b/>
        </w:rPr>
        <w:t>the information</w:t>
      </w:r>
      <w:r w:rsidR="00FB1504">
        <w:rPr>
          <w:b/>
        </w:rPr>
        <w:t xml:space="preserve"> of the corresponding section</w:t>
      </w:r>
      <w:r>
        <w:rPr>
          <w:b/>
        </w:rPr>
        <w:t xml:space="preserve"> is temporal and it is not written in the file.</w:t>
      </w:r>
    </w:p>
    <w:p w14:paraId="4BE22CE9" w14:textId="77777777" w:rsidR="00410EF6" w:rsidRPr="00D72F76" w:rsidRDefault="00410EF6" w:rsidP="00FB1504">
      <w:pPr>
        <w:tabs>
          <w:tab w:val="left" w:pos="4380"/>
        </w:tabs>
        <w:jc w:val="both"/>
      </w:pPr>
    </w:p>
    <w:sectPr w:rsidR="00410EF6" w:rsidRPr="00D72F76" w:rsidSect="008E4881">
      <w:pgSz w:w="11906" w:h="16838" w:code="9"/>
      <w:pgMar w:top="567" w:right="737" w:bottom="567" w:left="737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A45AC1" w14:textId="77777777" w:rsidR="00DA150D" w:rsidRDefault="00DA150D" w:rsidP="009610BB">
      <w:r>
        <w:separator/>
      </w:r>
    </w:p>
  </w:endnote>
  <w:endnote w:type="continuationSeparator" w:id="0">
    <w:p w14:paraId="1F29B107" w14:textId="77777777" w:rsidR="00DA150D" w:rsidRDefault="00DA150D" w:rsidP="00961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Com 35 Th">
    <w:altName w:val="Corbel"/>
    <w:charset w:val="00"/>
    <w:family w:val="swiss"/>
    <w:pitch w:val="variable"/>
    <w:sig w:usb0="00000001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92CD40" w14:textId="77777777" w:rsidR="00491561" w:rsidRDefault="00491561" w:rsidP="00C226DB">
    <w:pPr>
      <w:pStyle w:val="Piedepgina"/>
      <w:rPr>
        <w:lang w:val="es-ES"/>
      </w:rPr>
    </w:pPr>
  </w:p>
  <w:tbl>
    <w:tblPr>
      <w:tblW w:w="0" w:type="auto"/>
      <w:jc w:val="center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0319"/>
    </w:tblGrid>
    <w:tr w:rsidR="00491561" w:rsidRPr="00E3524D" w14:paraId="1773BC34" w14:textId="77777777" w:rsidTr="00AD5AAF">
      <w:trPr>
        <w:trHeight w:val="454"/>
        <w:jc w:val="center"/>
      </w:trPr>
      <w:tc>
        <w:tcPr>
          <w:tcW w:w="10319" w:type="dxa"/>
          <w:shd w:val="clear" w:color="auto" w:fill="auto"/>
          <w:tcMar>
            <w:top w:w="28" w:type="dxa"/>
            <w:left w:w="28" w:type="dxa"/>
            <w:bottom w:w="28" w:type="dxa"/>
            <w:right w:w="28" w:type="dxa"/>
          </w:tcMar>
          <w:vAlign w:val="bottom"/>
        </w:tcPr>
        <w:p w14:paraId="42D8EFC9" w14:textId="77777777" w:rsidR="00491561" w:rsidRPr="00E3524D" w:rsidRDefault="00491561" w:rsidP="00120D8C">
          <w:pPr>
            <w:rPr>
              <w:sz w:val="16"/>
              <w:szCs w:val="16"/>
              <w:lang w:val="en-US"/>
            </w:rPr>
          </w:pPr>
          <w:r w:rsidRPr="00E3524D">
            <w:rPr>
              <w:b/>
              <w:sz w:val="16"/>
              <w:szCs w:val="16"/>
              <w:lang w:val="en-US"/>
            </w:rPr>
            <w:t>AIRBUS DEFENCE AND SPACE  PROPERTY</w:t>
          </w:r>
          <w:r w:rsidRPr="00E3524D">
            <w:rPr>
              <w:sz w:val="16"/>
              <w:szCs w:val="16"/>
              <w:lang w:val="en-US"/>
            </w:rPr>
            <w:t xml:space="preserve">. This document shall neither be used nor completely or partially reproduced without previous written authorization of </w:t>
          </w:r>
          <w:r w:rsidRPr="00E3524D">
            <w:rPr>
              <w:b/>
              <w:sz w:val="16"/>
              <w:szCs w:val="16"/>
              <w:lang w:val="en-US"/>
            </w:rPr>
            <w:t xml:space="preserve">AIRBUS DEFENCE AND SPACE </w:t>
          </w:r>
          <w:r w:rsidRPr="00E3524D">
            <w:rPr>
              <w:sz w:val="16"/>
              <w:szCs w:val="16"/>
              <w:lang w:val="en-US"/>
            </w:rPr>
            <w:t>Military Aircraft Engineering Directorate.</w:t>
          </w:r>
        </w:p>
      </w:tc>
    </w:tr>
  </w:tbl>
  <w:p w14:paraId="4E07C39F" w14:textId="77777777" w:rsidR="00491561" w:rsidRPr="006C2CDD" w:rsidRDefault="00491561" w:rsidP="00AD5AAF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39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6031"/>
      <w:gridCol w:w="4308"/>
    </w:tblGrid>
    <w:tr w:rsidR="00491561" w:rsidRPr="006E3F4B" w14:paraId="3D45396F" w14:textId="77777777" w:rsidTr="00661CAD">
      <w:trPr>
        <w:trHeight w:val="592"/>
      </w:trPr>
      <w:tc>
        <w:tcPr>
          <w:tcW w:w="6031" w:type="dxa"/>
          <w:shd w:val="clear" w:color="auto" w:fill="auto"/>
          <w:vAlign w:val="bottom"/>
        </w:tcPr>
        <w:p w14:paraId="67BA9C84" w14:textId="77777777" w:rsidR="00491561" w:rsidRPr="007D1338" w:rsidRDefault="00491561" w:rsidP="00FE5D93">
          <w:pPr>
            <w:spacing w:line="140" w:lineRule="atLeast"/>
            <w:rPr>
              <w:sz w:val="12"/>
              <w:szCs w:val="24"/>
              <w:lang w:val="es-ES" w:eastAsia="de-DE"/>
            </w:rPr>
          </w:pPr>
          <w:r w:rsidRPr="007D1338">
            <w:rPr>
              <w:sz w:val="12"/>
              <w:szCs w:val="24"/>
              <w:lang w:val="es-ES" w:eastAsia="de-DE"/>
            </w:rPr>
            <w:t>Avda. de Aragón, 404, 28022 Madrid, España</w:t>
          </w:r>
        </w:p>
        <w:p w14:paraId="7D136D2F" w14:textId="77777777" w:rsidR="00491561" w:rsidRPr="007D1338" w:rsidRDefault="00491561" w:rsidP="00FE5D93">
          <w:pPr>
            <w:spacing w:line="140" w:lineRule="atLeast"/>
            <w:rPr>
              <w:sz w:val="12"/>
              <w:szCs w:val="24"/>
              <w:lang w:val="es-ES" w:eastAsia="de-DE"/>
            </w:rPr>
          </w:pPr>
          <w:r w:rsidRPr="007D1338">
            <w:rPr>
              <w:sz w:val="12"/>
              <w:szCs w:val="24"/>
              <w:lang w:val="es-ES" w:eastAsia="de-DE"/>
            </w:rPr>
            <w:t xml:space="preserve">www.airbusdefenceandspace.com </w:t>
          </w:r>
        </w:p>
        <w:p w14:paraId="6D50A03A" w14:textId="77777777" w:rsidR="00491561" w:rsidRPr="00745A2B" w:rsidRDefault="00491561" w:rsidP="00FE5D93">
          <w:pPr>
            <w:spacing w:line="140" w:lineRule="atLeast"/>
            <w:rPr>
              <w:sz w:val="12"/>
              <w:szCs w:val="24"/>
              <w:lang w:val="es-ES" w:eastAsia="de-DE"/>
            </w:rPr>
          </w:pPr>
        </w:p>
      </w:tc>
      <w:tc>
        <w:tcPr>
          <w:tcW w:w="4308" w:type="dxa"/>
          <w:shd w:val="clear" w:color="auto" w:fill="auto"/>
          <w:vAlign w:val="bottom"/>
        </w:tcPr>
        <w:p w14:paraId="491FD086" w14:textId="77777777" w:rsidR="00491561" w:rsidRPr="007D1338" w:rsidRDefault="00491561" w:rsidP="00FE5D93">
          <w:pPr>
            <w:spacing w:line="140" w:lineRule="atLeast"/>
            <w:rPr>
              <w:b/>
              <w:sz w:val="12"/>
              <w:szCs w:val="24"/>
              <w:lang w:eastAsia="de-DE"/>
            </w:rPr>
          </w:pPr>
          <w:r w:rsidRPr="007D1338">
            <w:rPr>
              <w:b/>
              <w:sz w:val="12"/>
              <w:szCs w:val="24"/>
              <w:lang w:eastAsia="de-DE"/>
            </w:rPr>
            <w:t>Airbus Defence and Space, S.A.U.</w:t>
          </w:r>
        </w:p>
        <w:p w14:paraId="648F7D78" w14:textId="77777777" w:rsidR="00491561" w:rsidRPr="007D1338" w:rsidRDefault="00491561" w:rsidP="00FE5D93">
          <w:pPr>
            <w:spacing w:line="140" w:lineRule="atLeast"/>
            <w:rPr>
              <w:sz w:val="12"/>
              <w:szCs w:val="24"/>
              <w:lang w:val="es-ES" w:eastAsia="de-DE"/>
            </w:rPr>
          </w:pPr>
          <w:r w:rsidRPr="007D1338">
            <w:rPr>
              <w:sz w:val="12"/>
              <w:szCs w:val="24"/>
              <w:lang w:val="es-ES" w:eastAsia="de-DE"/>
            </w:rPr>
            <w:t>Registro Mercantil de Madrid, Tomo 530, Folio 41, Hoja M-10082</w:t>
          </w:r>
        </w:p>
        <w:p w14:paraId="6FCD47CC" w14:textId="77777777" w:rsidR="00491561" w:rsidRPr="007D1338" w:rsidRDefault="00491561" w:rsidP="00FE5D93">
          <w:pPr>
            <w:spacing w:line="140" w:lineRule="atLeast"/>
            <w:rPr>
              <w:sz w:val="12"/>
              <w:szCs w:val="24"/>
              <w:lang w:val="es-ES" w:eastAsia="de-DE"/>
            </w:rPr>
          </w:pPr>
          <w:r w:rsidRPr="007D1338">
            <w:rPr>
              <w:sz w:val="12"/>
              <w:szCs w:val="24"/>
              <w:lang w:val="es-ES" w:eastAsia="de-DE"/>
            </w:rPr>
            <w:t>Inscripción 414. Constituida el 27-3-1923</w:t>
          </w:r>
        </w:p>
        <w:p w14:paraId="314849D5" w14:textId="77777777" w:rsidR="00491561" w:rsidRPr="007D1338" w:rsidRDefault="00491561" w:rsidP="00FE5D93">
          <w:pPr>
            <w:spacing w:line="140" w:lineRule="atLeast"/>
            <w:rPr>
              <w:sz w:val="12"/>
              <w:szCs w:val="24"/>
              <w:lang w:val="es-ES" w:eastAsia="de-DE"/>
            </w:rPr>
          </w:pPr>
          <w:r w:rsidRPr="007D1338">
            <w:rPr>
              <w:sz w:val="12"/>
              <w:szCs w:val="24"/>
              <w:lang w:val="es-ES" w:eastAsia="de-DE"/>
            </w:rPr>
            <w:t>Núm. Identificación Fiscal A-28-006104</w:t>
          </w:r>
        </w:p>
      </w:tc>
    </w:tr>
  </w:tbl>
  <w:p w14:paraId="23B934FD" w14:textId="77777777" w:rsidR="00491561" w:rsidRPr="006C2CDD" w:rsidRDefault="00491561" w:rsidP="00C90A1A">
    <w:pPr>
      <w:pStyle w:val="Piedepgina"/>
      <w:rPr>
        <w:sz w:val="16"/>
        <w:szCs w:val="16"/>
        <w:lang w:val="es-ES"/>
      </w:rPr>
    </w:pPr>
    <w:r>
      <w:rPr>
        <w:b/>
        <w:noProof/>
        <w:spacing w:val="-1"/>
        <w:sz w:val="16"/>
        <w:szCs w:val="18"/>
        <w:u w:val="single"/>
        <w:lang w:val="es-ES"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D4A51D" wp14:editId="28CF3D3A">
              <wp:simplePos x="0" y="0"/>
              <wp:positionH relativeFrom="column">
                <wp:posOffset>5161281</wp:posOffset>
              </wp:positionH>
              <wp:positionV relativeFrom="paragraph">
                <wp:posOffset>-1024890</wp:posOffset>
              </wp:positionV>
              <wp:extent cx="1371600" cy="352425"/>
              <wp:effectExtent l="0" t="0" r="19050" b="285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1600" cy="352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  <a:prstDash val="dash"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17FD4F" w14:textId="77777777" w:rsidR="00491561" w:rsidRPr="00745A2B" w:rsidRDefault="00491561" w:rsidP="00E257B9">
                          <w:pPr>
                            <w:rPr>
                              <w:sz w:val="18"/>
                            </w:rPr>
                          </w:pPr>
                          <w:r w:rsidRPr="00745A2B">
                            <w:rPr>
                              <w:sz w:val="18"/>
                            </w:rPr>
                            <w:t>This data is not subject to Export Control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D4A51D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5" type="#_x0000_t202" style="position:absolute;margin-left:406.4pt;margin-top:-80.7pt;width:108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" fillcolor="white [3201]" strokeweight=".5pt">
              <v:stroke dashstyle="dash"/>
              <v:textbox>
                <w:txbxContent>
                  <w:p w14:paraId="4117FD4F" w14:textId="77777777" w:rsidR="00491561" w:rsidRPr="00745A2B" w:rsidRDefault="00491561" w:rsidP="00E257B9">
                    <w:pPr>
                      <w:rPr>
                        <w:sz w:val="18"/>
                      </w:rPr>
                    </w:pPr>
                    <w:r w:rsidRPr="00745A2B">
                      <w:rPr>
                        <w:sz w:val="18"/>
                      </w:rPr>
                      <w:t>This data is not subject to Export Control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DA8D15" w14:textId="77777777" w:rsidR="00DA150D" w:rsidRDefault="00DA150D" w:rsidP="009610BB">
      <w:r>
        <w:separator/>
      </w:r>
    </w:p>
  </w:footnote>
  <w:footnote w:type="continuationSeparator" w:id="0">
    <w:p w14:paraId="2315E0D0" w14:textId="77777777" w:rsidR="00DA150D" w:rsidRDefault="00DA150D" w:rsidP="009610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10370" w:type="dxa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9"/>
      <w:gridCol w:w="3259"/>
      <w:gridCol w:w="1482"/>
      <w:gridCol w:w="2370"/>
    </w:tblGrid>
    <w:tr w:rsidR="00491561" w:rsidRPr="00192DE3" w14:paraId="65BA1204" w14:textId="77777777" w:rsidTr="00890983">
      <w:trPr>
        <w:trHeight w:val="567"/>
        <w:jc w:val="center"/>
      </w:trPr>
      <w:tc>
        <w:tcPr>
          <w:tcW w:w="3259" w:type="dxa"/>
          <w:vMerge w:val="restart"/>
          <w:tcMar>
            <w:left w:w="0" w:type="dxa"/>
            <w:right w:w="0" w:type="dxa"/>
          </w:tcMar>
        </w:tcPr>
        <w:p w14:paraId="3119BCFA" w14:textId="77777777" w:rsidR="00491561" w:rsidRDefault="00491561" w:rsidP="00AA0622">
          <w:pPr>
            <w:pStyle w:val="Encabezado"/>
            <w:spacing w:before="0"/>
          </w:pPr>
          <w:r w:rsidRPr="00BD0391">
            <w:rPr>
              <w:rFonts w:ascii="HelveticaNeueLT Com 35 Th" w:hAnsi="HelveticaNeueLT Com 35 Th"/>
              <w:b w:val="0"/>
              <w:color w:val="F79646" w:themeColor="accent6"/>
              <w:lang w:val="es-ES" w:eastAsia="es-ES"/>
            </w:rPr>
            <w:drawing>
              <wp:anchor distT="0" distB="0" distL="114300" distR="114300" simplePos="0" relativeHeight="251665408" behindDoc="1" locked="0" layoutInCell="1" allowOverlap="1" wp14:anchorId="5D05FBC3" wp14:editId="49983FCE">
                <wp:simplePos x="0" y="0"/>
                <wp:positionH relativeFrom="column">
                  <wp:posOffset>0</wp:posOffset>
                </wp:positionH>
                <wp:positionV relativeFrom="paragraph">
                  <wp:posOffset>198120</wp:posOffset>
                </wp:positionV>
                <wp:extent cx="1318260" cy="243840"/>
                <wp:effectExtent l="0" t="0" r="0" b="3810"/>
                <wp:wrapTight wrapText="bothSides">
                  <wp:wrapPolygon edited="0">
                    <wp:start x="936" y="0"/>
                    <wp:lineTo x="0" y="15188"/>
                    <wp:lineTo x="0" y="20250"/>
                    <wp:lineTo x="21225" y="20250"/>
                    <wp:lineTo x="21225" y="0"/>
                    <wp:lineTo x="936" y="0"/>
                  </wp:wrapPolygon>
                </wp:wrapTight>
                <wp:docPr id="4" name="Bild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AIRBUS_Group_RGB_PR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59" w:type="dxa"/>
          <w:vMerge w:val="restart"/>
          <w:tcMar>
            <w:left w:w="0" w:type="dxa"/>
            <w:right w:w="0" w:type="dxa"/>
          </w:tcMar>
          <w:vAlign w:val="center"/>
        </w:tcPr>
        <w:p w14:paraId="437384AF" w14:textId="73029008" w:rsidR="00491561" w:rsidRPr="00553549" w:rsidRDefault="006E3F4B" w:rsidP="00815381">
          <w:pPr>
            <w:pStyle w:val="PortadacentradoTNR11"/>
            <w:framePr w:hSpace="0" w:wrap="auto" w:vAnchor="margin" w:xAlign="left" w:yAlign="inline"/>
            <w:suppressOverlap w:val="0"/>
            <w:rPr>
              <w:lang w:val="es-ES"/>
            </w:rPr>
          </w:pPr>
          <w:r>
            <w:fldChar w:fldCharType="begin"/>
          </w:r>
          <w:r>
            <w:instrText xml:space="preserve"> DOCPROPERTY  Doc_Reference  \* MERGEFORMAT </w:instrText>
          </w:r>
          <w:r>
            <w:fldChar w:fldCharType="separate"/>
          </w:r>
          <w:r w:rsidR="00A85CC8">
            <w:t>MALE-M-2310004</w:t>
          </w:r>
          <w:r>
            <w:fldChar w:fldCharType="end"/>
          </w:r>
        </w:p>
      </w:tc>
      <w:tc>
        <w:tcPr>
          <w:tcW w:w="1482" w:type="dxa"/>
          <w:vMerge w:val="restart"/>
          <w:tcMar>
            <w:left w:w="0" w:type="dxa"/>
            <w:right w:w="0" w:type="dxa"/>
          </w:tcMar>
          <w:vAlign w:val="center"/>
        </w:tcPr>
        <w:p w14:paraId="41B5FA73" w14:textId="77777777" w:rsidR="00491561" w:rsidRPr="00192DE3" w:rsidRDefault="00491561" w:rsidP="00120D8C">
          <w:pPr>
            <w:pStyle w:val="Encabezado"/>
            <w:spacing w:before="0"/>
            <w:rPr>
              <w:lang w:val="en-US"/>
            </w:rPr>
          </w:pPr>
          <w:r w:rsidRPr="00192DE3">
            <w:rPr>
              <w:b w:val="0"/>
              <w:lang w:val="en-US"/>
            </w:rPr>
            <w:t>Is</w:t>
          </w:r>
          <w:r>
            <w:rPr>
              <w:b w:val="0"/>
              <w:lang w:val="en-US"/>
            </w:rPr>
            <w:t>sue</w:t>
          </w:r>
          <w:r w:rsidRPr="00192DE3">
            <w:rPr>
              <w:lang w:val="en-US"/>
            </w:rPr>
            <w:t xml:space="preserve">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DOCPROPERTY  Doc_Issue  \* MERGEFORMAT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A</w:t>
          </w:r>
          <w:r>
            <w:rPr>
              <w:lang w:val="en-US"/>
            </w:rPr>
            <w:fldChar w:fldCharType="end"/>
          </w:r>
        </w:p>
      </w:tc>
      <w:tc>
        <w:tcPr>
          <w:tcW w:w="2370" w:type="dxa"/>
          <w:tcMar>
            <w:left w:w="0" w:type="dxa"/>
            <w:right w:w="0" w:type="dxa"/>
          </w:tcMar>
          <w:vAlign w:val="center"/>
        </w:tcPr>
        <w:p w14:paraId="7D55F58D" w14:textId="77777777" w:rsidR="00491561" w:rsidRPr="00192DE3" w:rsidRDefault="00491561" w:rsidP="00120D8C">
          <w:pPr>
            <w:pStyle w:val="Encabezado"/>
            <w:spacing w:before="0"/>
            <w:jc w:val="right"/>
            <w:rPr>
              <w:lang w:val="en-US"/>
            </w:rPr>
          </w:pPr>
          <w:r w:rsidRPr="00192DE3">
            <w:rPr>
              <w:b w:val="0"/>
              <w:lang w:val="en-US"/>
            </w:rPr>
            <w:t>Page</w:t>
          </w:r>
          <w:r w:rsidRPr="00192DE3">
            <w:rPr>
              <w:lang w:val="en-US"/>
            </w:rPr>
            <w:t xml:space="preserve"> </w:t>
          </w:r>
          <w:r>
            <w:fldChar w:fldCharType="begin"/>
          </w:r>
          <w:r w:rsidRPr="00192DE3">
            <w:rPr>
              <w:lang w:val="en-US"/>
            </w:rPr>
            <w:instrText xml:space="preserve"> PAGE </w:instrText>
          </w:r>
          <w:r>
            <w:fldChar w:fldCharType="separate"/>
          </w:r>
          <w:r w:rsidR="006E3F4B">
            <w:rPr>
              <w:lang w:val="en-US"/>
            </w:rPr>
            <w:t>2</w:t>
          </w:r>
          <w:r>
            <w:fldChar w:fldCharType="end"/>
          </w:r>
          <w:r w:rsidRPr="00192DE3">
            <w:rPr>
              <w:lang w:val="en-US"/>
            </w:rPr>
            <w:t xml:space="preserve"> </w:t>
          </w:r>
          <w:r w:rsidRPr="00120D8C">
            <w:rPr>
              <w:b w:val="0"/>
              <w:lang w:val="en-US"/>
            </w:rPr>
            <w:t>of</w:t>
          </w:r>
          <w:r w:rsidRPr="00192DE3">
            <w:rPr>
              <w:lang w:val="en-US"/>
            </w:rPr>
            <w:t xml:space="preserve"> </w:t>
          </w:r>
          <w:r>
            <w:fldChar w:fldCharType="begin"/>
          </w:r>
          <w:r w:rsidRPr="00192DE3">
            <w:rPr>
              <w:lang w:val="en-US"/>
            </w:rPr>
            <w:instrText xml:space="preserve"> NUMPAGES </w:instrText>
          </w:r>
          <w:r>
            <w:fldChar w:fldCharType="separate"/>
          </w:r>
          <w:r w:rsidR="006E3F4B">
            <w:rPr>
              <w:lang w:val="en-US"/>
            </w:rPr>
            <w:t>9</w:t>
          </w:r>
          <w:r>
            <w:fldChar w:fldCharType="end"/>
          </w:r>
        </w:p>
      </w:tc>
    </w:tr>
    <w:tr w:rsidR="00491561" w:rsidRPr="00192DE3" w14:paraId="5F90A367" w14:textId="77777777" w:rsidTr="00890983">
      <w:trPr>
        <w:trHeight w:val="454"/>
        <w:jc w:val="center"/>
      </w:trPr>
      <w:tc>
        <w:tcPr>
          <w:tcW w:w="3259" w:type="dxa"/>
          <w:vMerge/>
          <w:tcMar>
            <w:left w:w="0" w:type="dxa"/>
            <w:right w:w="0" w:type="dxa"/>
          </w:tcMar>
        </w:tcPr>
        <w:p w14:paraId="2E51FD98" w14:textId="77777777" w:rsidR="00491561" w:rsidRPr="00BD0391" w:rsidRDefault="00491561" w:rsidP="00AA0622">
          <w:pPr>
            <w:pStyle w:val="Encabezado"/>
            <w:spacing w:before="0"/>
            <w:rPr>
              <w:rFonts w:ascii="HelveticaNeueLT Com 35 Th" w:hAnsi="HelveticaNeueLT Com 35 Th"/>
              <w:b w:val="0"/>
              <w:color w:val="F79646" w:themeColor="accent6"/>
              <w:lang w:val="es-ES" w:eastAsia="es-ES"/>
            </w:rPr>
          </w:pPr>
        </w:p>
      </w:tc>
      <w:tc>
        <w:tcPr>
          <w:tcW w:w="3259" w:type="dxa"/>
          <w:vMerge/>
          <w:tcMar>
            <w:left w:w="0" w:type="dxa"/>
            <w:right w:w="0" w:type="dxa"/>
          </w:tcMar>
          <w:vAlign w:val="center"/>
        </w:tcPr>
        <w:p w14:paraId="1A7A7767" w14:textId="77777777" w:rsidR="00491561" w:rsidRDefault="00491561" w:rsidP="00AA0622">
          <w:pPr>
            <w:pStyle w:val="Encabezado"/>
            <w:spacing w:before="0"/>
            <w:jc w:val="center"/>
          </w:pPr>
        </w:p>
      </w:tc>
      <w:tc>
        <w:tcPr>
          <w:tcW w:w="1482" w:type="dxa"/>
          <w:vMerge/>
          <w:tcMar>
            <w:left w:w="0" w:type="dxa"/>
            <w:right w:w="0" w:type="dxa"/>
          </w:tcMar>
          <w:vAlign w:val="center"/>
        </w:tcPr>
        <w:p w14:paraId="67437352" w14:textId="77777777" w:rsidR="00491561" w:rsidRPr="00192DE3" w:rsidRDefault="00491561" w:rsidP="00AA0622">
          <w:pPr>
            <w:pStyle w:val="Encabezado"/>
            <w:spacing w:before="0"/>
            <w:rPr>
              <w:b w:val="0"/>
              <w:lang w:val="en-US"/>
            </w:rPr>
          </w:pPr>
        </w:p>
      </w:tc>
      <w:tc>
        <w:tcPr>
          <w:tcW w:w="2370" w:type="dxa"/>
          <w:tcMar>
            <w:left w:w="0" w:type="dxa"/>
            <w:right w:w="0" w:type="dxa"/>
          </w:tcMar>
          <w:vAlign w:val="center"/>
        </w:tcPr>
        <w:p w14:paraId="21AC06E1" w14:textId="77777777" w:rsidR="00491561" w:rsidRPr="00192DE3" w:rsidRDefault="00491561" w:rsidP="00890983">
          <w:pPr>
            <w:pStyle w:val="Encabezado"/>
            <w:spacing w:before="0"/>
            <w:jc w:val="right"/>
            <w:rPr>
              <w:b w:val="0"/>
              <w:lang w:val="en-US"/>
            </w:rPr>
          </w:pPr>
          <w:r w:rsidRPr="0007612F">
            <w:rPr>
              <w:rFonts w:cs="Arial"/>
              <w:bCs/>
              <w:color w:val="F89746"/>
              <w:szCs w:val="22"/>
              <w:lang w:eastAsia="es-ES"/>
            </w:rPr>
            <w:t>Airbus Amber</w:t>
          </w:r>
        </w:p>
      </w:tc>
    </w:tr>
  </w:tbl>
  <w:p w14:paraId="4AD99310" w14:textId="77777777" w:rsidR="00491561" w:rsidRPr="00192DE3" w:rsidRDefault="00491561" w:rsidP="00301445">
    <w:pPr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61093"/>
    <w:multiLevelType w:val="multilevel"/>
    <w:tmpl w:val="F92007D8"/>
    <w:styleLink w:val="Estilo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hint="default"/>
        <w:i/>
        <w:sz w:val="24"/>
        <w:u w:val="single"/>
      </w:rPr>
    </w:lvl>
    <w:lvl w:ilvl="4">
      <w:start w:val="1"/>
      <w:numFmt w:val="decimal"/>
      <w:lvlRestart w:val="1"/>
      <w:lvlText w:val="Fig. %1-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Table %1-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D08059F"/>
    <w:multiLevelType w:val="singleLevel"/>
    <w:tmpl w:val="218A2B8E"/>
    <w:lvl w:ilvl="0">
      <w:start w:val="1"/>
      <w:numFmt w:val="bullet"/>
      <w:pStyle w:val="Vieta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34006E0"/>
    <w:multiLevelType w:val="singleLevel"/>
    <w:tmpl w:val="DC787EE4"/>
    <w:lvl w:ilvl="0">
      <w:start w:val="1"/>
      <w:numFmt w:val="decimal"/>
      <w:pStyle w:val="Reference"/>
      <w:lvlText w:val="Ref. %1"/>
      <w:lvlJc w:val="left"/>
      <w:pPr>
        <w:ind w:left="361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u w:val="none"/>
        <w:vertAlign w:val="baseline"/>
      </w:rPr>
    </w:lvl>
  </w:abstractNum>
  <w:abstractNum w:abstractNumId="3" w15:restartNumberingAfterBreak="0">
    <w:nsid w:val="242421F6"/>
    <w:multiLevelType w:val="hybridMultilevel"/>
    <w:tmpl w:val="09CC2D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B2A76"/>
    <w:multiLevelType w:val="multilevel"/>
    <w:tmpl w:val="11043A80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ascii="Arial" w:hAnsi="Arial" w:hint="default"/>
        <w:b w:val="0"/>
        <w:i/>
        <w:color w:val="auto"/>
        <w:sz w:val="24"/>
        <w:u w:val="single"/>
      </w:rPr>
    </w:lvl>
    <w:lvl w:ilvl="4">
      <w:start w:val="1"/>
      <w:numFmt w:val="none"/>
      <w:lvlRestart w:val="1"/>
      <w:lvlText w:val="%1.%2.%3.%4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lvlRestart w:val="1"/>
      <w:pStyle w:val="Ttulo6"/>
      <w:lvlText w:val="%1.%2.%3.%4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521A79ED"/>
    <w:multiLevelType w:val="hybridMultilevel"/>
    <w:tmpl w:val="BCFC9A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E6CAF"/>
    <w:multiLevelType w:val="multilevel"/>
    <w:tmpl w:val="0C0A001D"/>
    <w:styleLink w:val="Estilo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ascii="Arial" w:hAnsi="Arial"/>
        <w:i/>
        <w:sz w:val="24"/>
        <w:u w:val="single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5811049"/>
    <w:multiLevelType w:val="hybridMultilevel"/>
    <w:tmpl w:val="CD7C8FA0"/>
    <w:lvl w:ilvl="0" w:tplc="81840D48">
      <w:start w:val="1"/>
      <w:numFmt w:val="decimal"/>
      <w:pStyle w:val="Tablefooter"/>
      <w:lvlText w:val="Table 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7533AE"/>
    <w:multiLevelType w:val="singleLevel"/>
    <w:tmpl w:val="44B64FD6"/>
    <w:lvl w:ilvl="0">
      <w:start w:val="1"/>
      <w:numFmt w:val="bullet"/>
      <w:pStyle w:val="Vieta3"/>
      <w:lvlText w:val="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8D4A38"/>
    <w:multiLevelType w:val="hybridMultilevel"/>
    <w:tmpl w:val="494E8BF2"/>
    <w:lvl w:ilvl="0" w:tplc="3266FC0A">
      <w:start w:val="1"/>
      <w:numFmt w:val="decimal"/>
      <w:pStyle w:val="Figurefooter"/>
      <w:lvlText w:val="Figure %1."/>
      <w:lvlJc w:val="left"/>
      <w:pPr>
        <w:ind w:left="277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A8634E"/>
    <w:multiLevelType w:val="multilevel"/>
    <w:tmpl w:val="C906671A"/>
    <w:styleLink w:val="Estilo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Figure %1.%2.%3:"/>
      <w:lvlJc w:val="left"/>
      <w:pPr>
        <w:tabs>
          <w:tab w:val="num" w:pos="2160"/>
        </w:tabs>
        <w:ind w:left="1418" w:hanging="1418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79157A6D"/>
    <w:multiLevelType w:val="singleLevel"/>
    <w:tmpl w:val="614277D2"/>
    <w:lvl w:ilvl="0">
      <w:start w:val="1"/>
      <w:numFmt w:val="bullet"/>
      <w:pStyle w:val="Vieta2"/>
      <w:lvlText w:val=""/>
      <w:lvlJc w:val="left"/>
      <w:pPr>
        <w:tabs>
          <w:tab w:val="num" w:pos="1069"/>
        </w:tabs>
        <w:ind w:left="1066" w:hanging="357"/>
      </w:pPr>
      <w:rPr>
        <w:rFonts w:ascii="Symbol" w:hAnsi="Symbol" w:hint="default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1"/>
  </w:num>
  <w:num w:numId="5">
    <w:abstractNumId w:val="11"/>
  </w:num>
  <w:num w:numId="6">
    <w:abstractNumId w:val="8"/>
  </w:num>
  <w:num w:numId="7">
    <w:abstractNumId w:val="2"/>
    <w:lvlOverride w:ilvl="0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5"/>
  </w:num>
  <w:num w:numId="12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ttachedTemplate r:id="rId1"/>
  <w:linkStyl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05A"/>
    <w:rsid w:val="00002179"/>
    <w:rsid w:val="000124AD"/>
    <w:rsid w:val="00022E59"/>
    <w:rsid w:val="00026BA1"/>
    <w:rsid w:val="00032213"/>
    <w:rsid w:val="00032F55"/>
    <w:rsid w:val="00035E05"/>
    <w:rsid w:val="00043878"/>
    <w:rsid w:val="00047C26"/>
    <w:rsid w:val="0005236B"/>
    <w:rsid w:val="00054AB9"/>
    <w:rsid w:val="00056E58"/>
    <w:rsid w:val="00063EA5"/>
    <w:rsid w:val="00064B90"/>
    <w:rsid w:val="00074554"/>
    <w:rsid w:val="00075B74"/>
    <w:rsid w:val="000771B2"/>
    <w:rsid w:val="00082932"/>
    <w:rsid w:val="00086AC2"/>
    <w:rsid w:val="000916F9"/>
    <w:rsid w:val="000B6D25"/>
    <w:rsid w:val="000B6FFD"/>
    <w:rsid w:val="000C55EB"/>
    <w:rsid w:val="000E1B6E"/>
    <w:rsid w:val="000F17F8"/>
    <w:rsid w:val="000F5086"/>
    <w:rsid w:val="000F5F3B"/>
    <w:rsid w:val="00101A46"/>
    <w:rsid w:val="00101B1E"/>
    <w:rsid w:val="001030F9"/>
    <w:rsid w:val="00120D8C"/>
    <w:rsid w:val="00124B32"/>
    <w:rsid w:val="00127633"/>
    <w:rsid w:val="001320FC"/>
    <w:rsid w:val="001609A6"/>
    <w:rsid w:val="001655A3"/>
    <w:rsid w:val="00166633"/>
    <w:rsid w:val="00166E38"/>
    <w:rsid w:val="001726EC"/>
    <w:rsid w:val="00174232"/>
    <w:rsid w:val="001773DB"/>
    <w:rsid w:val="00177B76"/>
    <w:rsid w:val="00182E11"/>
    <w:rsid w:val="0018611D"/>
    <w:rsid w:val="001863BB"/>
    <w:rsid w:val="0018670B"/>
    <w:rsid w:val="00191BFD"/>
    <w:rsid w:val="00192160"/>
    <w:rsid w:val="00192DE3"/>
    <w:rsid w:val="001A1343"/>
    <w:rsid w:val="001A560F"/>
    <w:rsid w:val="001B062B"/>
    <w:rsid w:val="001C7622"/>
    <w:rsid w:val="001C7E9B"/>
    <w:rsid w:val="001E1D65"/>
    <w:rsid w:val="001E4994"/>
    <w:rsid w:val="001F438F"/>
    <w:rsid w:val="00206A83"/>
    <w:rsid w:val="002101E1"/>
    <w:rsid w:val="00212353"/>
    <w:rsid w:val="00212E6C"/>
    <w:rsid w:val="00214798"/>
    <w:rsid w:val="002215D8"/>
    <w:rsid w:val="0023190C"/>
    <w:rsid w:val="002520DA"/>
    <w:rsid w:val="00262D0A"/>
    <w:rsid w:val="002640AF"/>
    <w:rsid w:val="00264FA7"/>
    <w:rsid w:val="002839DB"/>
    <w:rsid w:val="00294C76"/>
    <w:rsid w:val="00294D95"/>
    <w:rsid w:val="002D029A"/>
    <w:rsid w:val="002D311A"/>
    <w:rsid w:val="002D5246"/>
    <w:rsid w:val="002E310E"/>
    <w:rsid w:val="002F04D0"/>
    <w:rsid w:val="00301445"/>
    <w:rsid w:val="0030219A"/>
    <w:rsid w:val="00320274"/>
    <w:rsid w:val="0032618F"/>
    <w:rsid w:val="00333E61"/>
    <w:rsid w:val="00334647"/>
    <w:rsid w:val="003354C7"/>
    <w:rsid w:val="00340E1A"/>
    <w:rsid w:val="003424AB"/>
    <w:rsid w:val="00355355"/>
    <w:rsid w:val="00362D61"/>
    <w:rsid w:val="003712C0"/>
    <w:rsid w:val="00375CB3"/>
    <w:rsid w:val="00383DA6"/>
    <w:rsid w:val="00384783"/>
    <w:rsid w:val="003B0359"/>
    <w:rsid w:val="003B101D"/>
    <w:rsid w:val="003C1432"/>
    <w:rsid w:val="003C5E3A"/>
    <w:rsid w:val="003D4EF6"/>
    <w:rsid w:val="003E0C8E"/>
    <w:rsid w:val="003F7977"/>
    <w:rsid w:val="00404068"/>
    <w:rsid w:val="00410EF6"/>
    <w:rsid w:val="004370A2"/>
    <w:rsid w:val="00447712"/>
    <w:rsid w:val="00454E9E"/>
    <w:rsid w:val="00486099"/>
    <w:rsid w:val="00491561"/>
    <w:rsid w:val="004A6379"/>
    <w:rsid w:val="004C599F"/>
    <w:rsid w:val="004D2BFC"/>
    <w:rsid w:val="004F6525"/>
    <w:rsid w:val="004F7AEF"/>
    <w:rsid w:val="00502CF5"/>
    <w:rsid w:val="005130E4"/>
    <w:rsid w:val="00520921"/>
    <w:rsid w:val="005220B1"/>
    <w:rsid w:val="0053166D"/>
    <w:rsid w:val="005342B8"/>
    <w:rsid w:val="00534636"/>
    <w:rsid w:val="00553549"/>
    <w:rsid w:val="005700D9"/>
    <w:rsid w:val="00574EBA"/>
    <w:rsid w:val="005763F4"/>
    <w:rsid w:val="00586F80"/>
    <w:rsid w:val="00593F5C"/>
    <w:rsid w:val="005A1916"/>
    <w:rsid w:val="005A4109"/>
    <w:rsid w:val="005B74DD"/>
    <w:rsid w:val="005B778E"/>
    <w:rsid w:val="005C33FA"/>
    <w:rsid w:val="005C3737"/>
    <w:rsid w:val="005C3A9E"/>
    <w:rsid w:val="005C7D11"/>
    <w:rsid w:val="005E3C20"/>
    <w:rsid w:val="005E4ADB"/>
    <w:rsid w:val="005E69E0"/>
    <w:rsid w:val="00601D65"/>
    <w:rsid w:val="0062175F"/>
    <w:rsid w:val="006373A8"/>
    <w:rsid w:val="00637F25"/>
    <w:rsid w:val="00646A03"/>
    <w:rsid w:val="00647DE5"/>
    <w:rsid w:val="00653846"/>
    <w:rsid w:val="00661CAD"/>
    <w:rsid w:val="006664E8"/>
    <w:rsid w:val="00671B98"/>
    <w:rsid w:val="00672238"/>
    <w:rsid w:val="00674288"/>
    <w:rsid w:val="006744EB"/>
    <w:rsid w:val="00681FAC"/>
    <w:rsid w:val="006860D9"/>
    <w:rsid w:val="00697403"/>
    <w:rsid w:val="006A4D3C"/>
    <w:rsid w:val="006A7FE8"/>
    <w:rsid w:val="006B3CCB"/>
    <w:rsid w:val="006B704F"/>
    <w:rsid w:val="006C2CDD"/>
    <w:rsid w:val="006C61C4"/>
    <w:rsid w:val="006E3F4B"/>
    <w:rsid w:val="006F2B0F"/>
    <w:rsid w:val="00702D73"/>
    <w:rsid w:val="0070399E"/>
    <w:rsid w:val="007044E5"/>
    <w:rsid w:val="0070674A"/>
    <w:rsid w:val="00712AB8"/>
    <w:rsid w:val="00714D10"/>
    <w:rsid w:val="00724EF4"/>
    <w:rsid w:val="00726880"/>
    <w:rsid w:val="00745A2B"/>
    <w:rsid w:val="00754FD2"/>
    <w:rsid w:val="00760F7A"/>
    <w:rsid w:val="00766E0A"/>
    <w:rsid w:val="00771926"/>
    <w:rsid w:val="00774B92"/>
    <w:rsid w:val="0078039F"/>
    <w:rsid w:val="007865F7"/>
    <w:rsid w:val="007A7560"/>
    <w:rsid w:val="007A7AE6"/>
    <w:rsid w:val="007B167B"/>
    <w:rsid w:val="007B63F1"/>
    <w:rsid w:val="007C3C3D"/>
    <w:rsid w:val="007E38C5"/>
    <w:rsid w:val="007E40C6"/>
    <w:rsid w:val="007E5A52"/>
    <w:rsid w:val="007F0F7D"/>
    <w:rsid w:val="007F4A39"/>
    <w:rsid w:val="0080182B"/>
    <w:rsid w:val="008019A1"/>
    <w:rsid w:val="008131CF"/>
    <w:rsid w:val="00814A28"/>
    <w:rsid w:val="00815381"/>
    <w:rsid w:val="00822F3F"/>
    <w:rsid w:val="0082375B"/>
    <w:rsid w:val="00830ADC"/>
    <w:rsid w:val="008403D9"/>
    <w:rsid w:val="00841C54"/>
    <w:rsid w:val="00845129"/>
    <w:rsid w:val="008619E0"/>
    <w:rsid w:val="00861DD8"/>
    <w:rsid w:val="0086339F"/>
    <w:rsid w:val="0086362C"/>
    <w:rsid w:val="00864212"/>
    <w:rsid w:val="00865B18"/>
    <w:rsid w:val="008801C8"/>
    <w:rsid w:val="008830E1"/>
    <w:rsid w:val="00883D53"/>
    <w:rsid w:val="00886E29"/>
    <w:rsid w:val="00890983"/>
    <w:rsid w:val="00897325"/>
    <w:rsid w:val="008A0674"/>
    <w:rsid w:val="008A3D39"/>
    <w:rsid w:val="008B6D03"/>
    <w:rsid w:val="008B70A4"/>
    <w:rsid w:val="008C03C5"/>
    <w:rsid w:val="008C1BF3"/>
    <w:rsid w:val="008C4730"/>
    <w:rsid w:val="008D4D89"/>
    <w:rsid w:val="008D53A3"/>
    <w:rsid w:val="008D59C8"/>
    <w:rsid w:val="008E39AF"/>
    <w:rsid w:val="008E4881"/>
    <w:rsid w:val="008F55C0"/>
    <w:rsid w:val="0090310E"/>
    <w:rsid w:val="00907A01"/>
    <w:rsid w:val="00910B1C"/>
    <w:rsid w:val="0091179A"/>
    <w:rsid w:val="009172DB"/>
    <w:rsid w:val="0092036F"/>
    <w:rsid w:val="00927444"/>
    <w:rsid w:val="00927628"/>
    <w:rsid w:val="00927A0B"/>
    <w:rsid w:val="0094298E"/>
    <w:rsid w:val="00942A5E"/>
    <w:rsid w:val="009566A3"/>
    <w:rsid w:val="00957080"/>
    <w:rsid w:val="009610BB"/>
    <w:rsid w:val="0096178F"/>
    <w:rsid w:val="00962219"/>
    <w:rsid w:val="009710B6"/>
    <w:rsid w:val="0098531F"/>
    <w:rsid w:val="00992A2D"/>
    <w:rsid w:val="00992EF1"/>
    <w:rsid w:val="009A6B44"/>
    <w:rsid w:val="009A75B2"/>
    <w:rsid w:val="009B1576"/>
    <w:rsid w:val="009D66EF"/>
    <w:rsid w:val="009E6CB8"/>
    <w:rsid w:val="009F1042"/>
    <w:rsid w:val="009F5594"/>
    <w:rsid w:val="00A0089C"/>
    <w:rsid w:val="00A0111E"/>
    <w:rsid w:val="00A0350D"/>
    <w:rsid w:val="00A06EB0"/>
    <w:rsid w:val="00A07540"/>
    <w:rsid w:val="00A41BF9"/>
    <w:rsid w:val="00A44438"/>
    <w:rsid w:val="00A4550D"/>
    <w:rsid w:val="00A55ABD"/>
    <w:rsid w:val="00A57FCF"/>
    <w:rsid w:val="00A6632E"/>
    <w:rsid w:val="00A664DA"/>
    <w:rsid w:val="00A7130C"/>
    <w:rsid w:val="00A81036"/>
    <w:rsid w:val="00A85342"/>
    <w:rsid w:val="00A85CC8"/>
    <w:rsid w:val="00AA0622"/>
    <w:rsid w:val="00AA24E3"/>
    <w:rsid w:val="00AA4AED"/>
    <w:rsid w:val="00AA5140"/>
    <w:rsid w:val="00AB0F10"/>
    <w:rsid w:val="00AB25B5"/>
    <w:rsid w:val="00AB62C6"/>
    <w:rsid w:val="00AD0CED"/>
    <w:rsid w:val="00AD5AAF"/>
    <w:rsid w:val="00AD5B0E"/>
    <w:rsid w:val="00AD5FE6"/>
    <w:rsid w:val="00B03A61"/>
    <w:rsid w:val="00B1564B"/>
    <w:rsid w:val="00B27247"/>
    <w:rsid w:val="00B31B68"/>
    <w:rsid w:val="00B324B5"/>
    <w:rsid w:val="00B427B7"/>
    <w:rsid w:val="00B6674D"/>
    <w:rsid w:val="00B67F2B"/>
    <w:rsid w:val="00B70D96"/>
    <w:rsid w:val="00B9218B"/>
    <w:rsid w:val="00B95B24"/>
    <w:rsid w:val="00BA6818"/>
    <w:rsid w:val="00BC78E2"/>
    <w:rsid w:val="00BF4DB6"/>
    <w:rsid w:val="00C11C76"/>
    <w:rsid w:val="00C11D55"/>
    <w:rsid w:val="00C1648B"/>
    <w:rsid w:val="00C226DB"/>
    <w:rsid w:val="00C34AFC"/>
    <w:rsid w:val="00C44830"/>
    <w:rsid w:val="00C56ED1"/>
    <w:rsid w:val="00C70BF8"/>
    <w:rsid w:val="00C719CA"/>
    <w:rsid w:val="00C76E56"/>
    <w:rsid w:val="00C836F2"/>
    <w:rsid w:val="00C9055D"/>
    <w:rsid w:val="00C90A1A"/>
    <w:rsid w:val="00C91F8C"/>
    <w:rsid w:val="00C949EC"/>
    <w:rsid w:val="00C95A49"/>
    <w:rsid w:val="00C9721D"/>
    <w:rsid w:val="00C97C1F"/>
    <w:rsid w:val="00CA6319"/>
    <w:rsid w:val="00CA650F"/>
    <w:rsid w:val="00CB1A7F"/>
    <w:rsid w:val="00CB2773"/>
    <w:rsid w:val="00CB776E"/>
    <w:rsid w:val="00CE6CE1"/>
    <w:rsid w:val="00CF4DC7"/>
    <w:rsid w:val="00CF6381"/>
    <w:rsid w:val="00D00438"/>
    <w:rsid w:val="00D063F9"/>
    <w:rsid w:val="00D21621"/>
    <w:rsid w:val="00D236EB"/>
    <w:rsid w:val="00D23B51"/>
    <w:rsid w:val="00D36DD7"/>
    <w:rsid w:val="00D40BA6"/>
    <w:rsid w:val="00D50FEC"/>
    <w:rsid w:val="00D542CA"/>
    <w:rsid w:val="00D55D76"/>
    <w:rsid w:val="00D6505A"/>
    <w:rsid w:val="00D658E5"/>
    <w:rsid w:val="00D705F3"/>
    <w:rsid w:val="00D71DCF"/>
    <w:rsid w:val="00D72F76"/>
    <w:rsid w:val="00D738E9"/>
    <w:rsid w:val="00D90824"/>
    <w:rsid w:val="00D93AAC"/>
    <w:rsid w:val="00DA1394"/>
    <w:rsid w:val="00DA150D"/>
    <w:rsid w:val="00DA4C3B"/>
    <w:rsid w:val="00DA5FB4"/>
    <w:rsid w:val="00DB4108"/>
    <w:rsid w:val="00DB47D8"/>
    <w:rsid w:val="00DB5350"/>
    <w:rsid w:val="00DC1791"/>
    <w:rsid w:val="00DD22F8"/>
    <w:rsid w:val="00DE292B"/>
    <w:rsid w:val="00DF5AEF"/>
    <w:rsid w:val="00DF5D19"/>
    <w:rsid w:val="00E05C76"/>
    <w:rsid w:val="00E066CA"/>
    <w:rsid w:val="00E12EF4"/>
    <w:rsid w:val="00E21579"/>
    <w:rsid w:val="00E257B9"/>
    <w:rsid w:val="00E2750E"/>
    <w:rsid w:val="00E350C6"/>
    <w:rsid w:val="00E36383"/>
    <w:rsid w:val="00E56601"/>
    <w:rsid w:val="00E57D36"/>
    <w:rsid w:val="00E57F3D"/>
    <w:rsid w:val="00E74237"/>
    <w:rsid w:val="00E75A28"/>
    <w:rsid w:val="00E84B83"/>
    <w:rsid w:val="00E85901"/>
    <w:rsid w:val="00E94BBC"/>
    <w:rsid w:val="00E95697"/>
    <w:rsid w:val="00EA1BD9"/>
    <w:rsid w:val="00EA3A9F"/>
    <w:rsid w:val="00EB069A"/>
    <w:rsid w:val="00EC1A39"/>
    <w:rsid w:val="00EC3B05"/>
    <w:rsid w:val="00EC59D7"/>
    <w:rsid w:val="00ED2EDD"/>
    <w:rsid w:val="00EE5231"/>
    <w:rsid w:val="00F14307"/>
    <w:rsid w:val="00F179BE"/>
    <w:rsid w:val="00F3119C"/>
    <w:rsid w:val="00F42666"/>
    <w:rsid w:val="00F44E9D"/>
    <w:rsid w:val="00F4609B"/>
    <w:rsid w:val="00F479AC"/>
    <w:rsid w:val="00F53CD2"/>
    <w:rsid w:val="00F55ADC"/>
    <w:rsid w:val="00F718AD"/>
    <w:rsid w:val="00F76A45"/>
    <w:rsid w:val="00F85A66"/>
    <w:rsid w:val="00F940D3"/>
    <w:rsid w:val="00F953A8"/>
    <w:rsid w:val="00FA2FF5"/>
    <w:rsid w:val="00FB1504"/>
    <w:rsid w:val="00FB5D4E"/>
    <w:rsid w:val="00FD0607"/>
    <w:rsid w:val="00FE1FD0"/>
    <w:rsid w:val="00FE3164"/>
    <w:rsid w:val="00FE5C94"/>
    <w:rsid w:val="00FE5D93"/>
    <w:rsid w:val="00FF03F7"/>
    <w:rsid w:val="00FF2272"/>
    <w:rsid w:val="00FF2FD0"/>
    <w:rsid w:val="00F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  <w14:docId w14:val="7630C001"/>
  <w15:docId w15:val="{5D885A65-FFC4-4C4D-AB0D-408027AAA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311A"/>
    <w:rPr>
      <w:rFonts w:ascii="Arial" w:hAnsi="Arial"/>
      <w:sz w:val="22"/>
      <w:lang w:val="en-GB" w:eastAsia="en-US"/>
    </w:rPr>
  </w:style>
  <w:style w:type="paragraph" w:styleId="Ttulo1">
    <w:name w:val="heading 1"/>
    <w:basedOn w:val="Normal"/>
    <w:next w:val="Textoindependiente"/>
    <w:link w:val="Ttulo1Car"/>
    <w:qFormat/>
    <w:rsid w:val="002D311A"/>
    <w:pPr>
      <w:keepNext/>
      <w:numPr>
        <w:numId w:val="9"/>
      </w:numPr>
      <w:tabs>
        <w:tab w:val="left" w:pos="567"/>
      </w:tabs>
      <w:spacing w:before="240" w:after="240"/>
      <w:outlineLvl w:val="0"/>
    </w:pPr>
    <w:rPr>
      <w:b/>
      <w:sz w:val="36"/>
    </w:rPr>
  </w:style>
  <w:style w:type="paragraph" w:styleId="Ttulo2">
    <w:name w:val="heading 2"/>
    <w:basedOn w:val="Normal"/>
    <w:next w:val="Textoindependiente"/>
    <w:link w:val="Ttulo2Car"/>
    <w:qFormat/>
    <w:rsid w:val="002D311A"/>
    <w:pPr>
      <w:keepNext/>
      <w:numPr>
        <w:ilvl w:val="1"/>
        <w:numId w:val="9"/>
      </w:numPr>
      <w:tabs>
        <w:tab w:val="left" w:pos="709"/>
      </w:tabs>
      <w:spacing w:before="240" w:after="240"/>
      <w:outlineLvl w:val="1"/>
    </w:pPr>
    <w:rPr>
      <w:b/>
      <w:sz w:val="32"/>
    </w:rPr>
  </w:style>
  <w:style w:type="paragraph" w:styleId="Ttulo3">
    <w:name w:val="heading 3"/>
    <w:basedOn w:val="Normal"/>
    <w:next w:val="Textoindependiente"/>
    <w:link w:val="Ttulo3Car"/>
    <w:qFormat/>
    <w:rsid w:val="002D311A"/>
    <w:pPr>
      <w:keepNext/>
      <w:numPr>
        <w:ilvl w:val="2"/>
        <w:numId w:val="9"/>
      </w:numPr>
      <w:tabs>
        <w:tab w:val="left" w:pos="851"/>
      </w:tabs>
      <w:suppressAutoHyphens/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Textoindependiente"/>
    <w:link w:val="Ttulo4Car"/>
    <w:qFormat/>
    <w:rsid w:val="002D311A"/>
    <w:pPr>
      <w:keepNext/>
      <w:numPr>
        <w:ilvl w:val="3"/>
        <w:numId w:val="9"/>
      </w:numPr>
      <w:tabs>
        <w:tab w:val="left" w:pos="993"/>
      </w:tabs>
      <w:suppressAutoHyphens/>
      <w:spacing w:before="240" w:after="120"/>
      <w:outlineLvl w:val="3"/>
    </w:pPr>
    <w:rPr>
      <w:i/>
      <w:sz w:val="24"/>
      <w:szCs w:val="24"/>
      <w:u w:val="single"/>
    </w:rPr>
  </w:style>
  <w:style w:type="paragraph" w:styleId="Ttulo5">
    <w:name w:val="heading 5"/>
    <w:basedOn w:val="Normal"/>
    <w:next w:val="Normal"/>
    <w:link w:val="Ttulo5Car"/>
    <w:qFormat/>
    <w:rsid w:val="002D311A"/>
    <w:pPr>
      <w:keepNext/>
      <w:suppressAutoHyphens/>
      <w:spacing w:before="240" w:after="120"/>
      <w:outlineLvl w:val="4"/>
    </w:pPr>
    <w:rPr>
      <w:i/>
      <w:sz w:val="24"/>
      <w:szCs w:val="24"/>
      <w:u w:val="single"/>
    </w:rPr>
  </w:style>
  <w:style w:type="paragraph" w:styleId="Ttulo6">
    <w:name w:val="heading 6"/>
    <w:basedOn w:val="Normal"/>
    <w:next w:val="Normal"/>
    <w:link w:val="Ttulo6Car"/>
    <w:qFormat/>
    <w:rsid w:val="002D311A"/>
    <w:pPr>
      <w:keepNext/>
      <w:numPr>
        <w:ilvl w:val="5"/>
        <w:numId w:val="9"/>
      </w:numPr>
      <w:suppressAutoHyphens/>
      <w:spacing w:before="240" w:after="120"/>
      <w:outlineLvl w:val="5"/>
    </w:pPr>
    <w:rPr>
      <w:b/>
      <w:u w:val="single"/>
    </w:rPr>
  </w:style>
  <w:style w:type="paragraph" w:styleId="Ttulo7">
    <w:name w:val="heading 7"/>
    <w:basedOn w:val="Normal"/>
    <w:next w:val="Normal"/>
    <w:link w:val="Ttulo7Car"/>
    <w:qFormat/>
    <w:rsid w:val="002D311A"/>
    <w:pPr>
      <w:keepNext/>
      <w:numPr>
        <w:ilvl w:val="6"/>
        <w:numId w:val="9"/>
      </w:numPr>
      <w:suppressAutoHyphens/>
      <w:spacing w:before="240" w:after="120"/>
      <w:outlineLvl w:val="6"/>
    </w:pPr>
    <w:rPr>
      <w:b/>
      <w:u w:val="single"/>
    </w:rPr>
  </w:style>
  <w:style w:type="paragraph" w:styleId="Ttulo8">
    <w:name w:val="heading 8"/>
    <w:basedOn w:val="Normal"/>
    <w:next w:val="Normal"/>
    <w:link w:val="Ttulo8Car"/>
    <w:qFormat/>
    <w:rsid w:val="002D311A"/>
    <w:pPr>
      <w:keepNext/>
      <w:numPr>
        <w:ilvl w:val="7"/>
        <w:numId w:val="9"/>
      </w:numPr>
      <w:suppressAutoHyphens/>
      <w:spacing w:before="240" w:after="120"/>
      <w:outlineLvl w:val="7"/>
    </w:pPr>
    <w:rPr>
      <w:b/>
      <w:u w:val="single"/>
    </w:rPr>
  </w:style>
  <w:style w:type="paragraph" w:styleId="Ttulo9">
    <w:name w:val="heading 9"/>
    <w:basedOn w:val="Normal"/>
    <w:next w:val="Normal"/>
    <w:link w:val="Ttulo9Car"/>
    <w:qFormat/>
    <w:rsid w:val="002D311A"/>
    <w:pPr>
      <w:keepNext/>
      <w:numPr>
        <w:ilvl w:val="8"/>
        <w:numId w:val="9"/>
      </w:numPr>
      <w:suppressAutoHyphens/>
      <w:spacing w:before="240" w:after="120"/>
      <w:outlineLvl w:val="8"/>
    </w:pPr>
    <w:rPr>
      <w:b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2D311A"/>
    <w:pPr>
      <w:tabs>
        <w:tab w:val="center" w:pos="4678"/>
        <w:tab w:val="right" w:pos="9923"/>
      </w:tabs>
      <w:spacing w:before="240"/>
    </w:pPr>
    <w:rPr>
      <w:b/>
      <w:noProof/>
    </w:rPr>
  </w:style>
  <w:style w:type="paragraph" w:styleId="Piedepgina">
    <w:name w:val="footer"/>
    <w:basedOn w:val="Normal"/>
    <w:link w:val="PiedepginaCar"/>
    <w:uiPriority w:val="99"/>
    <w:rsid w:val="002D311A"/>
    <w:pPr>
      <w:tabs>
        <w:tab w:val="center" w:pos="4678"/>
        <w:tab w:val="right" w:pos="9923"/>
      </w:tabs>
    </w:pPr>
  </w:style>
  <w:style w:type="paragraph" w:customStyle="1" w:styleId="Portadacentrado">
    <w:name w:val="Portada centrado"/>
    <w:basedOn w:val="Normal"/>
    <w:rsid w:val="002D311A"/>
    <w:pPr>
      <w:framePr w:hSpace="142" w:wrap="around" w:vAnchor="text" w:hAnchor="text" w:xAlign="center" w:y="1"/>
      <w:suppressOverlap/>
      <w:jc w:val="center"/>
    </w:pPr>
    <w:rPr>
      <w:b/>
    </w:rPr>
  </w:style>
  <w:style w:type="paragraph" w:customStyle="1" w:styleId="Portadaizq">
    <w:name w:val="Portada izq"/>
    <w:basedOn w:val="Normal"/>
    <w:rsid w:val="002D311A"/>
    <w:pPr>
      <w:framePr w:hSpace="142" w:wrap="around" w:vAnchor="text" w:hAnchor="text" w:xAlign="center" w:y="1"/>
      <w:suppressOverlap/>
    </w:pPr>
    <w:rPr>
      <w:b/>
    </w:rPr>
  </w:style>
  <w:style w:type="paragraph" w:customStyle="1" w:styleId="PortadacentradoTNR10">
    <w:name w:val="Portada centrado TNR10"/>
    <w:basedOn w:val="Portadacentrado"/>
    <w:rsid w:val="002D311A"/>
    <w:pPr>
      <w:framePr w:wrap="around"/>
    </w:pPr>
    <w:rPr>
      <w:sz w:val="20"/>
    </w:rPr>
  </w:style>
  <w:style w:type="paragraph" w:customStyle="1" w:styleId="PortadacentradoTNR12">
    <w:name w:val="Portada centrado TNR12"/>
    <w:basedOn w:val="Portadacentrado"/>
    <w:rsid w:val="002D311A"/>
    <w:pPr>
      <w:framePr w:wrap="around"/>
    </w:pPr>
  </w:style>
  <w:style w:type="paragraph" w:customStyle="1" w:styleId="PortadacentradoTNR11">
    <w:name w:val="Portada centrado TNR11"/>
    <w:basedOn w:val="PortadacentradoTNR12"/>
    <w:rsid w:val="002D311A"/>
    <w:pPr>
      <w:framePr w:wrap="around"/>
    </w:pPr>
    <w:rPr>
      <w:szCs w:val="22"/>
    </w:rPr>
  </w:style>
  <w:style w:type="paragraph" w:customStyle="1" w:styleId="PortadaizquierdaTNR10">
    <w:name w:val="Portada izquierda TNR10"/>
    <w:basedOn w:val="Portadaizq"/>
    <w:rsid w:val="002D311A"/>
    <w:pPr>
      <w:framePr w:wrap="around"/>
      <w:spacing w:before="60"/>
    </w:pPr>
    <w:rPr>
      <w:sz w:val="20"/>
    </w:rPr>
  </w:style>
  <w:style w:type="character" w:customStyle="1" w:styleId="Ttulo1Car">
    <w:name w:val="Título 1 Car"/>
    <w:basedOn w:val="Fuentedeprrafopredeter"/>
    <w:link w:val="Ttulo1"/>
    <w:rsid w:val="002D311A"/>
    <w:rPr>
      <w:rFonts w:ascii="Arial" w:hAnsi="Arial"/>
      <w:b/>
      <w:sz w:val="36"/>
      <w:lang w:val="en-GB" w:eastAsia="en-US"/>
    </w:rPr>
  </w:style>
  <w:style w:type="character" w:customStyle="1" w:styleId="Ttulo2Car">
    <w:name w:val="Título 2 Car"/>
    <w:basedOn w:val="Fuentedeprrafopredeter"/>
    <w:link w:val="Ttulo2"/>
    <w:rsid w:val="002D311A"/>
    <w:rPr>
      <w:rFonts w:ascii="Arial" w:hAnsi="Arial"/>
      <w:b/>
      <w:sz w:val="32"/>
      <w:lang w:val="en-GB" w:eastAsia="en-US"/>
    </w:rPr>
  </w:style>
  <w:style w:type="character" w:customStyle="1" w:styleId="Ttulo3Car">
    <w:name w:val="Título 3 Car"/>
    <w:basedOn w:val="Fuentedeprrafopredeter"/>
    <w:link w:val="Ttulo3"/>
    <w:rsid w:val="002D311A"/>
    <w:rPr>
      <w:rFonts w:ascii="Arial" w:hAnsi="Arial"/>
      <w:b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rsid w:val="002D311A"/>
    <w:rPr>
      <w:rFonts w:ascii="Arial" w:hAnsi="Arial"/>
      <w:i/>
      <w:sz w:val="24"/>
      <w:szCs w:val="24"/>
      <w:u w:val="single"/>
      <w:lang w:val="en-GB" w:eastAsia="en-US"/>
    </w:rPr>
  </w:style>
  <w:style w:type="character" w:customStyle="1" w:styleId="Ttulo5Car">
    <w:name w:val="Título 5 Car"/>
    <w:basedOn w:val="Fuentedeprrafopredeter"/>
    <w:link w:val="Ttulo5"/>
    <w:rsid w:val="002D311A"/>
    <w:rPr>
      <w:rFonts w:ascii="Arial" w:hAnsi="Arial"/>
      <w:i/>
      <w:sz w:val="24"/>
      <w:szCs w:val="24"/>
      <w:u w:val="single"/>
      <w:lang w:val="en-GB" w:eastAsia="en-US"/>
    </w:rPr>
  </w:style>
  <w:style w:type="character" w:customStyle="1" w:styleId="Ttulo6Car">
    <w:name w:val="Título 6 Car"/>
    <w:basedOn w:val="Fuentedeprrafopredeter"/>
    <w:link w:val="Ttulo6"/>
    <w:rsid w:val="002D311A"/>
    <w:rPr>
      <w:rFonts w:ascii="Arial" w:hAnsi="Arial"/>
      <w:b/>
      <w:sz w:val="22"/>
      <w:u w:val="single"/>
      <w:lang w:val="en-GB" w:eastAsia="en-US"/>
    </w:rPr>
  </w:style>
  <w:style w:type="character" w:customStyle="1" w:styleId="Ttulo7Car">
    <w:name w:val="Título 7 Car"/>
    <w:basedOn w:val="Fuentedeprrafopredeter"/>
    <w:link w:val="Ttulo7"/>
    <w:rsid w:val="002D311A"/>
    <w:rPr>
      <w:rFonts w:ascii="Arial" w:hAnsi="Arial"/>
      <w:b/>
      <w:sz w:val="22"/>
      <w:u w:val="single"/>
      <w:lang w:val="en-GB" w:eastAsia="en-US"/>
    </w:rPr>
  </w:style>
  <w:style w:type="character" w:customStyle="1" w:styleId="Ttulo8Car">
    <w:name w:val="Título 8 Car"/>
    <w:basedOn w:val="Fuentedeprrafopredeter"/>
    <w:link w:val="Ttulo8"/>
    <w:rsid w:val="002D311A"/>
    <w:rPr>
      <w:rFonts w:ascii="Arial" w:hAnsi="Arial"/>
      <w:b/>
      <w:sz w:val="22"/>
      <w:u w:val="single"/>
      <w:lang w:val="en-GB" w:eastAsia="en-US"/>
    </w:rPr>
  </w:style>
  <w:style w:type="character" w:customStyle="1" w:styleId="Ttulo9Car">
    <w:name w:val="Título 9 Car"/>
    <w:basedOn w:val="Fuentedeprrafopredeter"/>
    <w:link w:val="Ttulo9"/>
    <w:rsid w:val="002D311A"/>
    <w:rPr>
      <w:rFonts w:ascii="Arial" w:hAnsi="Arial"/>
      <w:b/>
      <w:sz w:val="22"/>
      <w:u w:val="single"/>
      <w:lang w:val="en-GB" w:eastAsia="en-US"/>
    </w:rPr>
  </w:style>
  <w:style w:type="paragraph" w:styleId="Textoindependiente">
    <w:name w:val="Body Text"/>
    <w:basedOn w:val="Normal"/>
    <w:link w:val="TextoindependienteCar"/>
    <w:qFormat/>
    <w:rsid w:val="002D311A"/>
    <w:pPr>
      <w:suppressAutoHyphens/>
      <w:spacing w:before="240" w:after="120"/>
      <w:jc w:val="both"/>
    </w:pPr>
    <w:rPr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rsid w:val="002D311A"/>
    <w:rPr>
      <w:rFonts w:ascii="Arial" w:hAnsi="Arial"/>
      <w:sz w:val="22"/>
      <w:szCs w:val="22"/>
      <w:lang w:val="en-GB" w:eastAsia="en-U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D311A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2D311A"/>
    <w:rPr>
      <w:rFonts w:ascii="Tahoma" w:hAnsi="Tahoma" w:cs="Tahoma"/>
      <w:sz w:val="16"/>
      <w:szCs w:val="16"/>
      <w:lang w:val="en-GB" w:eastAsia="en-US"/>
    </w:rPr>
  </w:style>
  <w:style w:type="paragraph" w:customStyle="1" w:styleId="Reference">
    <w:name w:val="Reference"/>
    <w:basedOn w:val="Normal"/>
    <w:qFormat/>
    <w:rsid w:val="002D311A"/>
    <w:pPr>
      <w:numPr>
        <w:numId w:val="7"/>
      </w:numPr>
      <w:tabs>
        <w:tab w:val="left" w:pos="851"/>
        <w:tab w:val="center" w:pos="4649"/>
        <w:tab w:val="left" w:pos="5103"/>
      </w:tabs>
      <w:spacing w:before="120"/>
      <w:ind w:left="5103" w:hanging="5103"/>
    </w:pPr>
  </w:style>
  <w:style w:type="paragraph" w:customStyle="1" w:styleId="Table">
    <w:name w:val="Table"/>
    <w:basedOn w:val="Normal"/>
    <w:link w:val="TableCar"/>
    <w:qFormat/>
    <w:rsid w:val="002D311A"/>
    <w:pPr>
      <w:spacing w:before="60" w:after="60"/>
      <w:jc w:val="center"/>
    </w:pPr>
    <w:rPr>
      <w:sz w:val="20"/>
    </w:rPr>
  </w:style>
  <w:style w:type="character" w:customStyle="1" w:styleId="TableCar">
    <w:name w:val="Table Car"/>
    <w:link w:val="Table"/>
    <w:rsid w:val="002D311A"/>
    <w:rPr>
      <w:rFonts w:ascii="Arial" w:hAnsi="Arial"/>
      <w:lang w:val="en-GB" w:eastAsia="en-US"/>
    </w:rPr>
  </w:style>
  <w:style w:type="table" w:styleId="Tablaconcuadrcula">
    <w:name w:val="Table Grid"/>
    <w:basedOn w:val="Tablanormal"/>
    <w:uiPriority w:val="59"/>
    <w:rsid w:val="002D31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D311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D311A"/>
    <w:rPr>
      <w:rFonts w:ascii="Tahoma" w:hAnsi="Tahoma" w:cs="Tahoma"/>
      <w:sz w:val="16"/>
      <w:szCs w:val="16"/>
      <w:lang w:val="en-GB" w:eastAsia="en-US"/>
    </w:rPr>
  </w:style>
  <w:style w:type="paragraph" w:customStyle="1" w:styleId="Vieta3">
    <w:name w:val="Viñeta 3"/>
    <w:basedOn w:val="Normal"/>
    <w:rsid w:val="002D311A"/>
    <w:pPr>
      <w:numPr>
        <w:numId w:val="6"/>
      </w:numPr>
      <w:tabs>
        <w:tab w:val="clear" w:pos="360"/>
        <w:tab w:val="num" w:pos="1560"/>
      </w:tabs>
      <w:ind w:left="1560" w:hanging="284"/>
      <w:jc w:val="both"/>
    </w:pPr>
  </w:style>
  <w:style w:type="character" w:styleId="Nmerodepgina">
    <w:name w:val="page number"/>
    <w:basedOn w:val="Fuentedeprrafopredeter"/>
    <w:semiHidden/>
    <w:rsid w:val="002D311A"/>
  </w:style>
  <w:style w:type="paragraph" w:styleId="Textodebloque">
    <w:name w:val="Block Text"/>
    <w:basedOn w:val="Normal"/>
    <w:rsid w:val="002D311A"/>
    <w:pPr>
      <w:spacing w:before="120" w:after="120"/>
      <w:jc w:val="both"/>
    </w:pPr>
  </w:style>
  <w:style w:type="paragraph" w:customStyle="1" w:styleId="Vieta2">
    <w:name w:val="Viñeta 2"/>
    <w:basedOn w:val="Normal"/>
    <w:rsid w:val="002D311A"/>
    <w:pPr>
      <w:numPr>
        <w:numId w:val="5"/>
      </w:numPr>
      <w:tabs>
        <w:tab w:val="clear" w:pos="1069"/>
        <w:tab w:val="num" w:pos="1276"/>
      </w:tabs>
      <w:ind w:left="1276" w:hanging="284"/>
      <w:jc w:val="both"/>
    </w:pPr>
  </w:style>
  <w:style w:type="paragraph" w:customStyle="1" w:styleId="Vieta1">
    <w:name w:val="Viñeta 1"/>
    <w:basedOn w:val="Normal"/>
    <w:rsid w:val="002D311A"/>
    <w:pPr>
      <w:numPr>
        <w:numId w:val="4"/>
      </w:numPr>
      <w:tabs>
        <w:tab w:val="clear" w:pos="360"/>
        <w:tab w:val="left" w:pos="993"/>
      </w:tabs>
      <w:ind w:left="993" w:hanging="284"/>
      <w:jc w:val="both"/>
    </w:pPr>
    <w:rPr>
      <w:snapToGrid w:val="0"/>
    </w:rPr>
  </w:style>
  <w:style w:type="paragraph" w:styleId="TDC1">
    <w:name w:val="toc 1"/>
    <w:basedOn w:val="Normal"/>
    <w:next w:val="Textoindependiente"/>
    <w:autoRedefine/>
    <w:uiPriority w:val="39"/>
    <w:rsid w:val="002D311A"/>
    <w:pPr>
      <w:tabs>
        <w:tab w:val="left" w:pos="426"/>
        <w:tab w:val="right" w:leader="dot" w:pos="9923"/>
      </w:tabs>
      <w:spacing w:before="120" w:after="120"/>
      <w:ind w:left="425" w:hanging="425"/>
    </w:pPr>
    <w:rPr>
      <w:noProof/>
    </w:rPr>
  </w:style>
  <w:style w:type="paragraph" w:styleId="TDC2">
    <w:name w:val="toc 2"/>
    <w:basedOn w:val="Normal"/>
    <w:next w:val="Normal"/>
    <w:autoRedefine/>
    <w:uiPriority w:val="39"/>
    <w:rsid w:val="002D311A"/>
    <w:pPr>
      <w:tabs>
        <w:tab w:val="left" w:pos="992"/>
        <w:tab w:val="right" w:leader="dot" w:pos="9923"/>
      </w:tabs>
      <w:spacing w:before="60" w:after="60"/>
      <w:ind w:left="992" w:hanging="567"/>
    </w:pPr>
    <w:rPr>
      <w:i/>
      <w:noProof/>
      <w:sz w:val="20"/>
      <w:szCs w:val="22"/>
    </w:rPr>
  </w:style>
  <w:style w:type="paragraph" w:customStyle="1" w:styleId="Figura">
    <w:name w:val="Figura"/>
    <w:basedOn w:val="Textoindependiente"/>
    <w:next w:val="Textoindependiente"/>
    <w:rsid w:val="002D311A"/>
    <w:pPr>
      <w:jc w:val="center"/>
      <w:outlineLvl w:val="2"/>
    </w:pPr>
    <w:rPr>
      <w:u w:val="single"/>
    </w:rPr>
  </w:style>
  <w:style w:type="paragraph" w:styleId="Puesto">
    <w:name w:val="Title"/>
    <w:basedOn w:val="Normal"/>
    <w:next w:val="Textoindependiente"/>
    <w:link w:val="PuestoCar"/>
    <w:rsid w:val="002D311A"/>
    <w:pPr>
      <w:spacing w:before="240" w:after="120"/>
      <w:jc w:val="center"/>
      <w:outlineLvl w:val="0"/>
    </w:pPr>
    <w:rPr>
      <w:b/>
      <w:sz w:val="40"/>
    </w:rPr>
  </w:style>
  <w:style w:type="character" w:customStyle="1" w:styleId="PuestoCar">
    <w:name w:val="Puesto Car"/>
    <w:basedOn w:val="Fuentedeprrafopredeter"/>
    <w:link w:val="Puesto"/>
    <w:rsid w:val="002D311A"/>
    <w:rPr>
      <w:rFonts w:ascii="Arial" w:hAnsi="Arial"/>
      <w:b/>
      <w:sz w:val="40"/>
      <w:lang w:val="en-GB" w:eastAsia="en-US"/>
    </w:rPr>
  </w:style>
  <w:style w:type="paragraph" w:styleId="TDC3">
    <w:name w:val="toc 3"/>
    <w:basedOn w:val="Normal"/>
    <w:next w:val="Normal"/>
    <w:autoRedefine/>
    <w:uiPriority w:val="39"/>
    <w:rsid w:val="002D311A"/>
    <w:pPr>
      <w:tabs>
        <w:tab w:val="left" w:pos="1701"/>
        <w:tab w:val="right" w:leader="dot" w:pos="9912"/>
      </w:tabs>
      <w:ind w:left="1843" w:hanging="1361"/>
    </w:pPr>
    <w:rPr>
      <w:noProof/>
    </w:rPr>
  </w:style>
  <w:style w:type="numbering" w:customStyle="1" w:styleId="Estilo1">
    <w:name w:val="Estilo1"/>
    <w:uiPriority w:val="99"/>
    <w:rsid w:val="002D311A"/>
    <w:pPr>
      <w:numPr>
        <w:numId w:val="1"/>
      </w:numPr>
    </w:pPr>
  </w:style>
  <w:style w:type="paragraph" w:customStyle="1" w:styleId="Pie">
    <w:name w:val="Pie"/>
    <w:basedOn w:val="Table"/>
    <w:link w:val="PieCar"/>
    <w:rsid w:val="002D311A"/>
    <w:rPr>
      <w:i/>
      <w:sz w:val="22"/>
      <w:szCs w:val="22"/>
    </w:rPr>
  </w:style>
  <w:style w:type="character" w:customStyle="1" w:styleId="PieCar">
    <w:name w:val="Pie Car"/>
    <w:link w:val="Pie"/>
    <w:rsid w:val="002D311A"/>
    <w:rPr>
      <w:rFonts w:ascii="Arial" w:hAnsi="Arial"/>
      <w:i/>
      <w:sz w:val="22"/>
      <w:szCs w:val="22"/>
      <w:lang w:val="en-GB" w:eastAsia="en-US"/>
    </w:rPr>
  </w:style>
  <w:style w:type="character" w:customStyle="1" w:styleId="PiedepginaCar">
    <w:name w:val="Pie de página Car"/>
    <w:link w:val="Piedepgina"/>
    <w:uiPriority w:val="99"/>
    <w:rsid w:val="002D311A"/>
    <w:rPr>
      <w:rFonts w:ascii="Arial" w:hAnsi="Arial"/>
      <w:sz w:val="22"/>
      <w:lang w:val="en-GB" w:eastAsia="en-US"/>
    </w:rPr>
  </w:style>
  <w:style w:type="paragraph" w:customStyle="1" w:styleId="Tablefooter">
    <w:name w:val="Table footer"/>
    <w:basedOn w:val="Normal"/>
    <w:next w:val="Textoindependiente"/>
    <w:link w:val="TablefooterCar"/>
    <w:qFormat/>
    <w:rsid w:val="002D311A"/>
    <w:pPr>
      <w:numPr>
        <w:numId w:val="8"/>
      </w:numPr>
      <w:tabs>
        <w:tab w:val="left" w:pos="1134"/>
      </w:tabs>
      <w:spacing w:before="120" w:after="120"/>
      <w:jc w:val="center"/>
    </w:pPr>
    <w:rPr>
      <w:i/>
      <w:szCs w:val="22"/>
    </w:rPr>
  </w:style>
  <w:style w:type="paragraph" w:customStyle="1" w:styleId="Figurefooter">
    <w:name w:val="Figure footer"/>
    <w:basedOn w:val="Normal"/>
    <w:next w:val="Textoindependiente"/>
    <w:link w:val="FigurefooterCar"/>
    <w:qFormat/>
    <w:rsid w:val="00FB1504"/>
    <w:pPr>
      <w:numPr>
        <w:numId w:val="10"/>
      </w:numPr>
      <w:tabs>
        <w:tab w:val="left" w:pos="1134"/>
      </w:tabs>
      <w:spacing w:before="120" w:after="120"/>
      <w:ind w:left="0" w:firstLine="0"/>
      <w:jc w:val="center"/>
    </w:pPr>
    <w:rPr>
      <w:i/>
    </w:rPr>
  </w:style>
  <w:style w:type="character" w:customStyle="1" w:styleId="TablefooterCar">
    <w:name w:val="Table footer Car"/>
    <w:basedOn w:val="PieCar"/>
    <w:link w:val="Tablefooter"/>
    <w:rsid w:val="002D311A"/>
    <w:rPr>
      <w:rFonts w:ascii="Arial" w:hAnsi="Arial"/>
      <w:i/>
      <w:sz w:val="22"/>
      <w:szCs w:val="22"/>
      <w:lang w:val="en-GB" w:eastAsia="en-US"/>
    </w:rPr>
  </w:style>
  <w:style w:type="numbering" w:customStyle="1" w:styleId="Estilo2">
    <w:name w:val="Estilo2"/>
    <w:uiPriority w:val="99"/>
    <w:rsid w:val="002D311A"/>
    <w:pPr>
      <w:numPr>
        <w:numId w:val="2"/>
      </w:numPr>
    </w:pPr>
  </w:style>
  <w:style w:type="numbering" w:customStyle="1" w:styleId="Estilo3">
    <w:name w:val="Estilo3"/>
    <w:uiPriority w:val="99"/>
    <w:rsid w:val="002D311A"/>
    <w:pPr>
      <w:numPr>
        <w:numId w:val="3"/>
      </w:numPr>
    </w:pPr>
  </w:style>
  <w:style w:type="character" w:styleId="Hipervnculo">
    <w:name w:val="Hyperlink"/>
    <w:basedOn w:val="Fuentedeprrafopredeter"/>
    <w:uiPriority w:val="99"/>
    <w:unhideWhenUsed/>
    <w:rsid w:val="002D311A"/>
    <w:rPr>
      <w:color w:val="0000FF" w:themeColor="hyperlink"/>
      <w:u w:val="single"/>
    </w:rPr>
  </w:style>
  <w:style w:type="paragraph" w:customStyle="1" w:styleId="ListofAbbreviations">
    <w:name w:val="List of Abbreviations"/>
    <w:basedOn w:val="Normal"/>
    <w:link w:val="ListofAbbreviationsCar"/>
    <w:qFormat/>
    <w:rsid w:val="002D311A"/>
    <w:pPr>
      <w:tabs>
        <w:tab w:val="center" w:pos="1701"/>
        <w:tab w:val="left" w:pos="2268"/>
      </w:tabs>
      <w:suppressAutoHyphens/>
      <w:spacing w:before="120" w:after="120"/>
      <w:ind w:left="2268" w:hanging="2268"/>
      <w:jc w:val="both"/>
    </w:pPr>
    <w:rPr>
      <w:szCs w:val="22"/>
    </w:rPr>
  </w:style>
  <w:style w:type="character" w:customStyle="1" w:styleId="ListofAbbreviationsCar">
    <w:name w:val="List of Abbreviations Car"/>
    <w:basedOn w:val="TextoindependienteCar"/>
    <w:link w:val="ListofAbbreviations"/>
    <w:rsid w:val="002D311A"/>
    <w:rPr>
      <w:rFonts w:ascii="Arial" w:hAnsi="Arial"/>
      <w:sz w:val="22"/>
      <w:szCs w:val="22"/>
      <w:lang w:val="en-GB" w:eastAsia="en-US"/>
    </w:rPr>
  </w:style>
  <w:style w:type="paragraph" w:customStyle="1" w:styleId="TitulodeIndice">
    <w:name w:val="Titulo de Indice"/>
    <w:basedOn w:val="Normal"/>
    <w:next w:val="Textoindependiente"/>
    <w:link w:val="TitulodeIndiceCar"/>
    <w:qFormat/>
    <w:rsid w:val="002D311A"/>
    <w:pPr>
      <w:pageBreakBefore/>
      <w:spacing w:before="240" w:after="120"/>
      <w:jc w:val="center"/>
    </w:pPr>
    <w:rPr>
      <w:b/>
      <w:sz w:val="28"/>
      <w:u w:val="single"/>
    </w:rPr>
  </w:style>
  <w:style w:type="paragraph" w:customStyle="1" w:styleId="Code">
    <w:name w:val="Code"/>
    <w:basedOn w:val="Normal"/>
    <w:link w:val="CodeCar"/>
    <w:qFormat/>
    <w:rsid w:val="002D311A"/>
    <w:rPr>
      <w:rFonts w:ascii="Courier New" w:hAnsi="Courier New" w:cs="Courier New"/>
      <w:noProof/>
    </w:rPr>
  </w:style>
  <w:style w:type="character" w:customStyle="1" w:styleId="TitulodeIndiceCar">
    <w:name w:val="Titulo de Indice Car"/>
    <w:basedOn w:val="Fuentedeprrafopredeter"/>
    <w:link w:val="TitulodeIndice"/>
    <w:rsid w:val="002D311A"/>
    <w:rPr>
      <w:rFonts w:ascii="Arial" w:hAnsi="Arial"/>
      <w:b/>
      <w:sz w:val="28"/>
      <w:u w:val="single"/>
      <w:lang w:val="en-GB" w:eastAsia="en-US"/>
    </w:rPr>
  </w:style>
  <w:style w:type="character" w:customStyle="1" w:styleId="CodeCar">
    <w:name w:val="Code Car"/>
    <w:basedOn w:val="Fuentedeprrafopredeter"/>
    <w:link w:val="Code"/>
    <w:rsid w:val="002D311A"/>
    <w:rPr>
      <w:rFonts w:ascii="Courier New" w:hAnsi="Courier New" w:cs="Courier New"/>
      <w:noProof/>
      <w:sz w:val="22"/>
      <w:lang w:val="en-GB" w:eastAsia="en-U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2D311A"/>
    <w:pPr>
      <w:ind w:left="220" w:hanging="220"/>
    </w:pPr>
  </w:style>
  <w:style w:type="paragraph" w:styleId="Ttulodendice">
    <w:name w:val="index heading"/>
    <w:basedOn w:val="Normal"/>
    <w:next w:val="ndice1"/>
    <w:semiHidden/>
    <w:unhideWhenUsed/>
    <w:rsid w:val="002D311A"/>
    <w:rPr>
      <w:rFonts w:asciiTheme="majorHAnsi" w:eastAsiaTheme="majorEastAsia" w:hAnsiTheme="majorHAnsi" w:cstheme="majorBidi"/>
      <w:b/>
      <w:bCs/>
    </w:rPr>
  </w:style>
  <w:style w:type="paragraph" w:styleId="TDC4">
    <w:name w:val="toc 4"/>
    <w:basedOn w:val="Normal"/>
    <w:next w:val="Normal"/>
    <w:autoRedefine/>
    <w:uiPriority w:val="39"/>
    <w:unhideWhenUsed/>
    <w:rsid w:val="002D311A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2D311A"/>
    <w:pPr>
      <w:spacing w:after="100"/>
      <w:ind w:left="880"/>
    </w:pPr>
  </w:style>
  <w:style w:type="paragraph" w:styleId="Tabladeilustraciones">
    <w:name w:val="table of figures"/>
    <w:basedOn w:val="Normal"/>
    <w:next w:val="Normal"/>
    <w:uiPriority w:val="99"/>
    <w:unhideWhenUsed/>
    <w:rsid w:val="002D311A"/>
  </w:style>
  <w:style w:type="character" w:styleId="Textodelmarcadordeposicin">
    <w:name w:val="Placeholder Text"/>
    <w:basedOn w:val="Fuentedeprrafopredeter"/>
    <w:uiPriority w:val="99"/>
    <w:semiHidden/>
    <w:rsid w:val="002D311A"/>
    <w:rPr>
      <w:color w:val="808080"/>
    </w:rPr>
  </w:style>
  <w:style w:type="character" w:customStyle="1" w:styleId="FigurefooterCar">
    <w:name w:val="Figure footer Car"/>
    <w:basedOn w:val="Fuentedeprrafopredeter"/>
    <w:link w:val="Figurefooter"/>
    <w:rsid w:val="00FB1504"/>
    <w:rPr>
      <w:rFonts w:ascii="Arial" w:hAnsi="Arial"/>
      <w:i/>
      <w:sz w:val="22"/>
      <w:lang w:val="en-GB" w:eastAsia="en-US"/>
    </w:rPr>
  </w:style>
  <w:style w:type="paragraph" w:styleId="NormalWeb">
    <w:name w:val="Normal (Web)"/>
    <w:basedOn w:val="Normal"/>
    <w:uiPriority w:val="99"/>
    <w:unhideWhenUsed/>
    <w:rsid w:val="00A664DA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  <w:lang w:val="es-ES" w:eastAsia="es-ES"/>
    </w:rPr>
  </w:style>
  <w:style w:type="paragraph" w:customStyle="1" w:styleId="Default">
    <w:name w:val="Default"/>
    <w:rsid w:val="005C7D1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rsid w:val="006373A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31B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31B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31B68"/>
    <w:rPr>
      <w:rFonts w:ascii="Arial" w:hAnsi="Arial"/>
      <w:lang w:val="en-GB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31B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31B68"/>
    <w:rPr>
      <w:rFonts w:ascii="Arial" w:hAnsi="Arial"/>
      <w:b/>
      <w:bCs/>
      <w:lang w:val="en-GB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FB1504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66886\Ruben\Info_Interes\Manuales_Programas_Calculo\memorandum_Templa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E91388-6697-4EA4-AE3C-755CE210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memorandum_Template.dotx</Template>
  <TotalTime>0</TotalTime>
  <Pages>9</Pages>
  <Words>1041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Airbus DS</Company>
  <LinksUpToDate>false</LinksUpToDate>
  <CharactersWithSpaces>6740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Munoz Carrillo, Ruben (external) [ES]</dc:creator>
  <cp:keywords/>
  <dc:description/>
  <cp:lastModifiedBy>Cantador Tamurejo, Marina (external) [ES]</cp:lastModifiedBy>
  <cp:revision>36</cp:revision>
  <cp:lastPrinted>2023-01-17T12:18:00Z</cp:lastPrinted>
  <dcterms:created xsi:type="dcterms:W3CDTF">2023-01-12T09:06:00Z</dcterms:created>
  <dcterms:modified xsi:type="dcterms:W3CDTF">2023-02-21T08:47:00Z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Reference">
    <vt:lpwstr>MALE-M-2310004</vt:lpwstr>
  </property>
  <property fmtid="{D5CDD505-2E9C-101B-9397-08002B2CF9AE}" pid="3" name="Doc_Issue">
    <vt:lpwstr>A</vt:lpwstr>
  </property>
  <property fmtid="{D5CDD505-2E9C-101B-9397-08002B2CF9AE}" pid="4" name="TitusGUID">
    <vt:lpwstr>1c7cbcfd-1b54-4b76-a43e-371a62392d89</vt:lpwstr>
  </property>
  <property fmtid="{D5CDD505-2E9C-101B-9397-08002B2CF9AE}" pid="5" name="LABEL">
    <vt:lpwstr>S</vt:lpwstr>
  </property>
  <property fmtid="{D5CDD505-2E9C-101B-9397-08002B2CF9AE}" pid="6" name="L1">
    <vt:lpwstr>C-ALL</vt:lpwstr>
  </property>
  <property fmtid="{D5CDD505-2E9C-101B-9397-08002B2CF9AE}" pid="7" name="L2">
    <vt:lpwstr>C-CS</vt:lpwstr>
  </property>
  <property fmtid="{D5CDD505-2E9C-101B-9397-08002B2CF9AE}" pid="8" name="L3">
    <vt:lpwstr>C-AD-AMB</vt:lpwstr>
  </property>
  <property fmtid="{D5CDD505-2E9C-101B-9397-08002B2CF9AE}" pid="9" name="CCAV">
    <vt:lpwstr/>
  </property>
  <property fmtid="{D5CDD505-2E9C-101B-9397-08002B2CF9AE}" pid="10" name="Visual">
    <vt:lpwstr>0</vt:lpwstr>
  </property>
</Properties>
</file>